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2F7D" w:rsidRDefault="00DF198B" w:rsidP="00DF198B">
      <w:pPr>
        <w:pStyle w:val="GraphicAnchor"/>
      </w:pPr>
      <w:r w:rsidRPr="004909D9">
        <w:rPr>
          <w:noProof/>
        </w:rPr>
        <w:drawing>
          <wp:anchor distT="0" distB="0" distL="114300" distR="114300" simplePos="0" relativeHeight="251658240" behindDoc="1" locked="0" layoutInCell="1" allowOverlap="1" wp14:anchorId="3AA2CB23" wp14:editId="6E09D6B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Tr="00185F4A">
        <w:trPr>
          <w:trHeight w:val="1083"/>
        </w:trPr>
        <w:tc>
          <w:tcPr>
            <w:tcW w:w="10790" w:type="dxa"/>
            <w:gridSpan w:val="9"/>
          </w:tcPr>
          <w:p w:rsidR="00DF198B" w:rsidRDefault="00DF198B"/>
        </w:tc>
      </w:tr>
      <w:tr w:rsidR="00DF198B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:rsidR="00DF198B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:rsidR="00DF198B" w:rsidRPr="00DF198B" w:rsidRDefault="005A1CDF" w:rsidP="005A1CDF">
            <w:pPr>
              <w:pStyle w:val="Heading1"/>
            </w:pPr>
            <w:r>
              <w:t>DB Lab 06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:rsidR="00DF198B" w:rsidRDefault="00DF198B"/>
        </w:tc>
      </w:tr>
      <w:tr w:rsidR="00DF198B" w:rsidTr="00185F4A">
        <w:trPr>
          <w:trHeight w:val="1837"/>
        </w:trPr>
        <w:tc>
          <w:tcPr>
            <w:tcW w:w="1170" w:type="dxa"/>
          </w:tcPr>
          <w:p w:rsidR="00DF198B" w:rsidRDefault="00DF198B"/>
        </w:tc>
        <w:tc>
          <w:tcPr>
            <w:tcW w:w="8460" w:type="dxa"/>
            <w:gridSpan w:val="7"/>
          </w:tcPr>
          <w:p w:rsidR="00DF198B" w:rsidRDefault="00DF198B"/>
        </w:tc>
        <w:tc>
          <w:tcPr>
            <w:tcW w:w="1160" w:type="dxa"/>
          </w:tcPr>
          <w:p w:rsidR="00DF198B" w:rsidRDefault="00DF198B"/>
        </w:tc>
      </w:tr>
      <w:tr w:rsidR="00DF198B" w:rsidTr="00185F4A">
        <w:trPr>
          <w:trHeight w:val="929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Pr="00DF198B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1460"/>
        </w:trPr>
        <w:tc>
          <w:tcPr>
            <w:tcW w:w="2397" w:type="dxa"/>
            <w:gridSpan w:val="4"/>
          </w:tcPr>
          <w:p w:rsidR="00DF198B" w:rsidRDefault="00DF198B"/>
        </w:tc>
        <w:tc>
          <w:tcPr>
            <w:tcW w:w="5995" w:type="dxa"/>
            <w:shd w:val="clear" w:color="auto" w:fill="FFFFFF" w:themeFill="background1"/>
          </w:tcPr>
          <w:p w:rsidR="00DF198B" w:rsidRDefault="005A1CDF" w:rsidP="005A1CDF">
            <w:pPr>
              <w:pStyle w:val="Heading2"/>
            </w:pPr>
            <w:r>
              <w:t>Basil Ali Khan</w:t>
            </w:r>
          </w:p>
          <w:p w:rsidR="005A1CDF" w:rsidRPr="005A1CDF" w:rsidRDefault="005A1CDF" w:rsidP="005A1CDF">
            <w:pPr>
              <w:pStyle w:val="Heading2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(20K-0477)</w:t>
            </w:r>
          </w:p>
        </w:tc>
        <w:tc>
          <w:tcPr>
            <w:tcW w:w="2398" w:type="dxa"/>
            <w:gridSpan w:val="4"/>
          </w:tcPr>
          <w:p w:rsidR="00DF198B" w:rsidRDefault="00DF198B"/>
        </w:tc>
      </w:tr>
      <w:tr w:rsidR="00DF198B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:rsidR="00DF198B" w:rsidRPr="00DF198B" w:rsidRDefault="008A7CEA" w:rsidP="00874FE7">
            <w:pPr>
              <w:pStyle w:val="Heading3"/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4FA09B76" wp14:editId="5F78D562">
                  <wp:simplePos x="0" y="0"/>
                  <wp:positionH relativeFrom="column">
                    <wp:posOffset>960120</wp:posOffset>
                  </wp:positionH>
                  <wp:positionV relativeFrom="paragraph">
                    <wp:posOffset>-2162175</wp:posOffset>
                  </wp:positionV>
                  <wp:extent cx="1885950" cy="188595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National_University_of_Computer_and_Emerging_Sciences_logo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950" cy="188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50951">
              <w:t>9 October 2022</w:t>
            </w:r>
          </w:p>
          <w:p w:rsidR="00874FE7" w:rsidRPr="00DF198B" w:rsidRDefault="009C571B" w:rsidP="00874FE7">
            <w:pPr>
              <w:pStyle w:val="Heading3"/>
            </w:pPr>
            <w:sdt>
              <w:sdtPr>
                <w:id w:val="-1516760087"/>
                <w:placeholder>
                  <w:docPart w:val="E45B7F8C53B14E3FA14E1446A893CD9C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Pr="00DF198B" w:rsidRDefault="00050951" w:rsidP="00874FE7">
            <w:pPr>
              <w:pStyle w:val="Heading3"/>
            </w:pPr>
            <w:r>
              <w:t>Database and Management System Lab</w:t>
            </w:r>
          </w:p>
          <w:p w:rsidR="00DF198B" w:rsidRPr="00DF198B" w:rsidRDefault="009C571B" w:rsidP="00874FE7">
            <w:pPr>
              <w:pStyle w:val="Heading3"/>
            </w:pPr>
            <w:sdt>
              <w:sdtPr>
                <w:id w:val="1492440299"/>
                <w:placeholder>
                  <w:docPart w:val="2581B6616D664372AF41F9C7A0D6779E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DF198B">
                  <w:t>—</w:t>
                </w:r>
              </w:sdtContent>
            </w:sdt>
          </w:p>
          <w:p w:rsidR="00DF198B" w:rsidRDefault="00050951" w:rsidP="00874FE7">
            <w:pPr>
              <w:pStyle w:val="Heading3"/>
            </w:pPr>
            <w:r>
              <w:t xml:space="preserve">Sir Ahmed </w:t>
            </w:r>
            <w:proofErr w:type="spellStart"/>
            <w:r>
              <w:t>Budhi</w:t>
            </w:r>
            <w:proofErr w:type="spellEnd"/>
          </w:p>
          <w:p w:rsidR="00DF198B" w:rsidRPr="00DF198B" w:rsidRDefault="00DF198B" w:rsidP="00DF198B"/>
        </w:tc>
        <w:tc>
          <w:tcPr>
            <w:tcW w:w="2398" w:type="dxa"/>
            <w:gridSpan w:val="4"/>
            <w:vAlign w:val="bottom"/>
          </w:tcPr>
          <w:p w:rsidR="00DF198B" w:rsidRDefault="00DF198B" w:rsidP="00DF198B">
            <w:pPr>
              <w:jc w:val="center"/>
            </w:pPr>
          </w:p>
        </w:tc>
      </w:tr>
      <w:tr w:rsidR="00DF198B" w:rsidTr="00185F4A">
        <w:tc>
          <w:tcPr>
            <w:tcW w:w="2340" w:type="dxa"/>
            <w:gridSpan w:val="3"/>
          </w:tcPr>
          <w:p w:rsidR="00DF198B" w:rsidRDefault="00DF198B"/>
        </w:tc>
        <w:tc>
          <w:tcPr>
            <w:tcW w:w="6120" w:type="dxa"/>
            <w:gridSpan w:val="3"/>
          </w:tcPr>
          <w:p w:rsidR="00DF198B" w:rsidRDefault="00DF198B"/>
        </w:tc>
        <w:tc>
          <w:tcPr>
            <w:tcW w:w="2330" w:type="dxa"/>
            <w:gridSpan w:val="3"/>
          </w:tcPr>
          <w:p w:rsidR="00DF198B" w:rsidRDefault="00DF198B"/>
        </w:tc>
      </w:tr>
    </w:tbl>
    <w:p w:rsidR="00DF198B" w:rsidRDefault="00DF198B"/>
    <w:p w:rsidR="0048120C" w:rsidRDefault="0024500F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4500F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Exercise#01:</w:t>
      </w:r>
    </w:p>
    <w:p w:rsidR="00CE3F9B" w:rsidRDefault="00CE3F9B">
      <w:pPr>
        <w:rPr>
          <w:noProof/>
        </w:rPr>
      </w:pPr>
    </w:p>
    <w:p w:rsidR="00CE3F9B" w:rsidRDefault="00CE3F9B">
      <w:pPr>
        <w:rPr>
          <w:noProof/>
        </w:rPr>
      </w:pPr>
    </w:p>
    <w:p w:rsidR="00CE3F9B" w:rsidRDefault="00CE3F9B">
      <w:pPr>
        <w:rPr>
          <w:noProof/>
        </w:rPr>
      </w:pPr>
    </w:p>
    <w:p w:rsidR="0024500F" w:rsidRDefault="00855DB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4A40D53" wp14:editId="5F3D2A21">
            <wp:extent cx="6905625" cy="3981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05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Exercise#02:</w:t>
      </w:r>
    </w:p>
    <w:p w:rsidR="00A9600A" w:rsidRDefault="00A9600A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E27DC7" w:rsidRPr="0024500F" w:rsidRDefault="00A425E8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9F5F5C" wp14:editId="300E609E">
            <wp:extent cx="6858000" cy="31210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27DC7" w:rsidRPr="0024500F" w:rsidSect="00E74B29">
      <w:footerReference w:type="even" r:id="rId14"/>
      <w:footerReference w:type="default" r:id="rId15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71B" w:rsidRDefault="009C571B" w:rsidP="00E74B29">
      <w:r>
        <w:separator/>
      </w:r>
    </w:p>
  </w:endnote>
  <w:endnote w:type="continuationSeparator" w:id="0">
    <w:p w:rsidR="009C571B" w:rsidRDefault="009C571B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:rsidTr="006709F1"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:rsidR="00E74B29" w:rsidRPr="00874FE7" w:rsidRDefault="00B70E1C" w:rsidP="00B70E1C">
          <w:pPr>
            <w:pStyle w:val="Footer"/>
          </w:pPr>
          <w:r>
            <w:t>20K-0477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A425E8">
                <w:rPr>
                  <w:noProof/>
                </w:rPr>
                <w:t>3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:rsidR="00E74B29" w:rsidRPr="00E74B29" w:rsidRDefault="00E74B29" w:rsidP="006709F1">
          <w:pPr>
            <w:pStyle w:val="Footer"/>
          </w:pPr>
        </w:p>
      </w:tc>
    </w:tr>
  </w:tbl>
  <w:p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71B" w:rsidRDefault="009C571B" w:rsidP="00E74B29">
      <w:r>
        <w:separator/>
      </w:r>
    </w:p>
  </w:footnote>
  <w:footnote w:type="continuationSeparator" w:id="0">
    <w:p w:rsidR="009C571B" w:rsidRDefault="009C571B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CDF"/>
    <w:rsid w:val="00050951"/>
    <w:rsid w:val="00086FA5"/>
    <w:rsid w:val="000E4641"/>
    <w:rsid w:val="00151F66"/>
    <w:rsid w:val="00177F8D"/>
    <w:rsid w:val="00185F4A"/>
    <w:rsid w:val="0024500F"/>
    <w:rsid w:val="002D2200"/>
    <w:rsid w:val="0040564B"/>
    <w:rsid w:val="0048120C"/>
    <w:rsid w:val="004909D9"/>
    <w:rsid w:val="00521481"/>
    <w:rsid w:val="005A1CDF"/>
    <w:rsid w:val="00665110"/>
    <w:rsid w:val="006709F1"/>
    <w:rsid w:val="006C60E6"/>
    <w:rsid w:val="00837914"/>
    <w:rsid w:val="00855DBD"/>
    <w:rsid w:val="00874FE7"/>
    <w:rsid w:val="008A7CEA"/>
    <w:rsid w:val="00952F7D"/>
    <w:rsid w:val="0095496A"/>
    <w:rsid w:val="009A38BA"/>
    <w:rsid w:val="009C571B"/>
    <w:rsid w:val="00A425E8"/>
    <w:rsid w:val="00A9600A"/>
    <w:rsid w:val="00B43E11"/>
    <w:rsid w:val="00B70E1C"/>
    <w:rsid w:val="00BD73B0"/>
    <w:rsid w:val="00C755AB"/>
    <w:rsid w:val="00CE3F9B"/>
    <w:rsid w:val="00D43125"/>
    <w:rsid w:val="00D66A3A"/>
    <w:rsid w:val="00DF198B"/>
    <w:rsid w:val="00E27DC7"/>
    <w:rsid w:val="00E74B29"/>
    <w:rsid w:val="00F47FC4"/>
    <w:rsid w:val="00F50791"/>
    <w:rsid w:val="00FB2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02029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SIL\AppData\Roaming\Microsoft\Templates\Modern%20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45B7F8C53B14E3FA14E1446A893CD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566F0-9F73-4867-BB0E-429393A70E1E}"/>
      </w:docPartPr>
      <w:docPartBody>
        <w:p w:rsidR="00000000" w:rsidRDefault="00392522">
          <w:pPr>
            <w:pStyle w:val="E45B7F8C53B14E3FA14E1446A893CD9C"/>
          </w:pPr>
          <w:r w:rsidRPr="00DF198B">
            <w:t>—</w:t>
          </w:r>
        </w:p>
      </w:docPartBody>
    </w:docPart>
    <w:docPart>
      <w:docPartPr>
        <w:name w:val="2581B6616D664372AF41F9C7A0D677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3D1E23-EA57-4E68-B1D1-A473F1164FD2}"/>
      </w:docPartPr>
      <w:docPartBody>
        <w:p w:rsidR="00000000" w:rsidRDefault="00392522">
          <w:pPr>
            <w:pStyle w:val="2581B6616D664372AF41F9C7A0D6779E"/>
          </w:pPr>
          <w:r w:rsidRPr="00DF198B"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522"/>
    <w:rsid w:val="00392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8E0B13BA4FF4AC29B19E5F9C2639CF6">
    <w:name w:val="18E0B13BA4FF4AC29B19E5F9C2639CF6"/>
  </w:style>
  <w:style w:type="paragraph" w:customStyle="1" w:styleId="10272C0071F4446B8C6C853CCB1DB5BB">
    <w:name w:val="10272C0071F4446B8C6C853CCB1DB5BB"/>
  </w:style>
  <w:style w:type="paragraph" w:customStyle="1" w:styleId="A52FF5B1055F49C0AFF18AD163FC3B58">
    <w:name w:val="A52FF5B1055F49C0AFF18AD163FC3B58"/>
  </w:style>
  <w:style w:type="paragraph" w:customStyle="1" w:styleId="E45B7F8C53B14E3FA14E1446A893CD9C">
    <w:name w:val="E45B7F8C53B14E3FA14E1446A893CD9C"/>
  </w:style>
  <w:style w:type="paragraph" w:customStyle="1" w:styleId="0CB19EC06BEC481187F0F63EF9261ECE">
    <w:name w:val="0CB19EC06BEC481187F0F63EF9261ECE"/>
  </w:style>
  <w:style w:type="paragraph" w:customStyle="1" w:styleId="2581B6616D664372AF41F9C7A0D6779E">
    <w:name w:val="2581B6616D664372AF41F9C7A0D6779E"/>
  </w:style>
  <w:style w:type="paragraph" w:customStyle="1" w:styleId="FFE9605985CD4405882268D1C07C044E">
    <w:name w:val="FFE9605985CD4405882268D1C07C044E"/>
  </w:style>
  <w:style w:type="paragraph" w:customStyle="1" w:styleId="54BF5DD92ABC4AFDBEDF7C979BF74A5D">
    <w:name w:val="54BF5DD92ABC4AFDBEDF7C979BF74A5D"/>
  </w:style>
  <w:style w:type="paragraph" w:customStyle="1" w:styleId="Text">
    <w:name w:val="Text"/>
    <w:basedOn w:val="Normal"/>
    <w:uiPriority w:val="5"/>
    <w:qFormat/>
    <w:pPr>
      <w:spacing w:after="0" w:line="240" w:lineRule="auto"/>
    </w:pPr>
    <w:rPr>
      <w:rFonts w:eastAsiaTheme="minorHAnsi"/>
      <w:sz w:val="28"/>
      <w:szCs w:val="28"/>
    </w:rPr>
  </w:style>
  <w:style w:type="paragraph" w:customStyle="1" w:styleId="3DA62151B54F401BAD42B0379729AEF5">
    <w:name w:val="3DA62151B54F401BAD42B0379729AEF5"/>
  </w:style>
  <w:style w:type="paragraph" w:customStyle="1" w:styleId="4496E409BAC740EDAA460420911DC136">
    <w:name w:val="4496E409BAC740EDAA460420911DC136"/>
  </w:style>
  <w:style w:type="paragraph" w:customStyle="1" w:styleId="C819117B83F3477D8A88ACF1AF2927BF">
    <w:name w:val="C819117B83F3477D8A88ACF1AF2927BF"/>
  </w:style>
  <w:style w:type="paragraph" w:customStyle="1" w:styleId="0464D12F32564D149D02D138471953AB">
    <w:name w:val="0464D12F32564D149D02D138471953AB"/>
  </w:style>
  <w:style w:type="paragraph" w:customStyle="1" w:styleId="3CC59B8D52204277B9DB5EDF76CE8F75">
    <w:name w:val="3CC59B8D52204277B9DB5EDF76CE8F75"/>
  </w:style>
  <w:style w:type="paragraph" w:customStyle="1" w:styleId="1024E1DC54E545A4A18ACA6F39D17154">
    <w:name w:val="1024E1DC54E545A4A18ACA6F39D17154"/>
  </w:style>
  <w:style w:type="paragraph" w:customStyle="1" w:styleId="1547BF5696364862A04DA4372C21AC9F">
    <w:name w:val="1547BF5696364862A04DA4372C21AC9F"/>
  </w:style>
  <w:style w:type="paragraph" w:customStyle="1" w:styleId="D8E1E600FCAE46C8B4610F4F91A66D66">
    <w:name w:val="D8E1E600FCAE46C8B4610F4F91A66D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</Template>
  <TotalTime>0</TotalTime>
  <Pages>3</Pages>
  <Words>28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2022-10-09T11:12:00Z</dcterms:created>
  <dcterms:modified xsi:type="dcterms:W3CDTF">2022-10-09T11:40:00Z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