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2F7D" w:rsidRDefault="00DF198B" w:rsidP="00DF198B">
      <w:pPr>
        <w:pStyle w:val="GraphicAnchor"/>
      </w:pPr>
      <w:r w:rsidRPr="004909D9">
        <w:rPr>
          <w:noProof/>
        </w:rPr>
        <w:drawing>
          <wp:anchor distT="0" distB="0" distL="114300" distR="114300" simplePos="0" relativeHeight="251658240" behindDoc="1" locked="0" layoutInCell="1" allowOverlap="1" wp14:anchorId="3AA2CB23" wp14:editId="6E09D6BB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:rsidTr="00185F4A">
        <w:trPr>
          <w:trHeight w:val="1083"/>
        </w:trPr>
        <w:tc>
          <w:tcPr>
            <w:tcW w:w="10790" w:type="dxa"/>
            <w:gridSpan w:val="9"/>
          </w:tcPr>
          <w:p w:rsidR="00DF198B" w:rsidRDefault="00DF198B"/>
        </w:tc>
      </w:tr>
      <w:tr w:rsidR="00DF198B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:rsidR="00DF198B" w:rsidRPr="00DF198B" w:rsidRDefault="00355EC6" w:rsidP="00355EC6">
            <w:pPr>
              <w:pStyle w:val="Heading1"/>
            </w:pPr>
            <w:r>
              <w:t>DB LAB 03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:rsidR="00DF198B" w:rsidRDefault="00DF198B"/>
        </w:tc>
      </w:tr>
      <w:tr w:rsidR="00DF198B" w:rsidTr="00185F4A">
        <w:trPr>
          <w:trHeight w:val="1837"/>
        </w:trPr>
        <w:tc>
          <w:tcPr>
            <w:tcW w:w="1170" w:type="dxa"/>
          </w:tcPr>
          <w:p w:rsidR="00DF198B" w:rsidRDefault="00DF198B"/>
        </w:tc>
        <w:tc>
          <w:tcPr>
            <w:tcW w:w="8460" w:type="dxa"/>
            <w:gridSpan w:val="7"/>
          </w:tcPr>
          <w:p w:rsidR="00DF198B" w:rsidRDefault="00DF198B"/>
        </w:tc>
        <w:tc>
          <w:tcPr>
            <w:tcW w:w="1160" w:type="dxa"/>
          </w:tcPr>
          <w:p w:rsidR="00DF198B" w:rsidRDefault="00DF198B"/>
        </w:tc>
      </w:tr>
      <w:tr w:rsidR="00DF198B" w:rsidTr="00185F4A">
        <w:trPr>
          <w:trHeight w:val="929"/>
        </w:trPr>
        <w:tc>
          <w:tcPr>
            <w:tcW w:w="2397" w:type="dxa"/>
            <w:gridSpan w:val="4"/>
          </w:tcPr>
          <w:p w:rsidR="00DF198B" w:rsidRDefault="00DF198B"/>
        </w:tc>
        <w:tc>
          <w:tcPr>
            <w:tcW w:w="5995" w:type="dxa"/>
            <w:shd w:val="clear" w:color="auto" w:fill="FFFFFF" w:themeFill="background1"/>
          </w:tcPr>
          <w:p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:rsidR="00DF198B" w:rsidRDefault="00DF198B"/>
        </w:tc>
      </w:tr>
      <w:tr w:rsidR="00DF198B" w:rsidTr="00185F4A">
        <w:trPr>
          <w:trHeight w:val="1460"/>
        </w:trPr>
        <w:tc>
          <w:tcPr>
            <w:tcW w:w="2397" w:type="dxa"/>
            <w:gridSpan w:val="4"/>
          </w:tcPr>
          <w:p w:rsidR="00DF198B" w:rsidRDefault="00DF198B"/>
        </w:tc>
        <w:tc>
          <w:tcPr>
            <w:tcW w:w="5995" w:type="dxa"/>
            <w:shd w:val="clear" w:color="auto" w:fill="FFFFFF" w:themeFill="background1"/>
          </w:tcPr>
          <w:p w:rsidR="00DF198B" w:rsidRDefault="00355EC6" w:rsidP="00355EC6">
            <w:pPr>
              <w:pStyle w:val="Heading2"/>
            </w:pPr>
            <w:r>
              <w:t>Basil Ali Khan</w:t>
            </w:r>
          </w:p>
          <w:p w:rsidR="00355EC6" w:rsidRPr="00355EC6" w:rsidRDefault="00355EC6" w:rsidP="00355EC6">
            <w:pPr>
              <w:pStyle w:val="Heading2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(20K-0477)</w:t>
            </w:r>
          </w:p>
        </w:tc>
        <w:tc>
          <w:tcPr>
            <w:tcW w:w="2398" w:type="dxa"/>
            <w:gridSpan w:val="4"/>
          </w:tcPr>
          <w:p w:rsidR="00DF198B" w:rsidRDefault="00DF198B"/>
        </w:tc>
      </w:tr>
      <w:tr w:rsidR="00DF198B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:rsidR="00DF198B" w:rsidRPr="00DF198B" w:rsidRDefault="00355EC6" w:rsidP="00874FE7">
            <w:pPr>
              <w:pStyle w:val="Heading3"/>
            </w:pPr>
            <w:r>
              <w:t>12 September 2022</w:t>
            </w:r>
          </w:p>
          <w:p w:rsidR="00874FE7" w:rsidRPr="00DF198B" w:rsidRDefault="004E304D" w:rsidP="00874FE7">
            <w:pPr>
              <w:pStyle w:val="Heading3"/>
            </w:pPr>
            <w:sdt>
              <w:sdtPr>
                <w:id w:val="-1516760087"/>
                <w:placeholder>
                  <w:docPart w:val="086F068FD1264A71BFBB9D091A8F5070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DF198B">
                  <w:t>—</w:t>
                </w:r>
              </w:sdtContent>
            </w:sdt>
          </w:p>
          <w:p w:rsidR="00DF198B" w:rsidRPr="00DF198B" w:rsidRDefault="00355EC6" w:rsidP="00874FE7">
            <w:pPr>
              <w:pStyle w:val="Heading3"/>
            </w:pPr>
            <w:r>
              <w:t>Database and Management System Lab</w:t>
            </w:r>
          </w:p>
          <w:p w:rsidR="00DF198B" w:rsidRPr="00DF198B" w:rsidRDefault="004E304D" w:rsidP="00874FE7">
            <w:pPr>
              <w:pStyle w:val="Heading3"/>
            </w:pPr>
            <w:sdt>
              <w:sdtPr>
                <w:id w:val="1492440299"/>
                <w:placeholder>
                  <w:docPart w:val="DA99A765A5314AEB9E0E0C24270579B8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DF198B">
                  <w:t>—</w:t>
                </w:r>
              </w:sdtContent>
            </w:sdt>
          </w:p>
          <w:p w:rsidR="00DF198B" w:rsidRDefault="00355EC6" w:rsidP="00874FE7">
            <w:pPr>
              <w:pStyle w:val="Heading3"/>
            </w:pPr>
            <w:r>
              <w:t>Sir Ahmed Budhi</w:t>
            </w:r>
          </w:p>
          <w:p w:rsidR="00DF198B" w:rsidRPr="00DF198B" w:rsidRDefault="00DF198B" w:rsidP="00DF198B"/>
        </w:tc>
        <w:tc>
          <w:tcPr>
            <w:tcW w:w="2398" w:type="dxa"/>
            <w:gridSpan w:val="4"/>
            <w:vAlign w:val="bottom"/>
          </w:tcPr>
          <w:p w:rsidR="00DF198B" w:rsidRDefault="00DF198B" w:rsidP="00DF198B">
            <w:pPr>
              <w:jc w:val="center"/>
            </w:pPr>
          </w:p>
        </w:tc>
      </w:tr>
      <w:tr w:rsidR="00DF198B" w:rsidTr="00185F4A">
        <w:tc>
          <w:tcPr>
            <w:tcW w:w="2340" w:type="dxa"/>
            <w:gridSpan w:val="3"/>
          </w:tcPr>
          <w:p w:rsidR="00DF198B" w:rsidRDefault="00DF198B"/>
        </w:tc>
        <w:tc>
          <w:tcPr>
            <w:tcW w:w="6120" w:type="dxa"/>
            <w:gridSpan w:val="3"/>
          </w:tcPr>
          <w:p w:rsidR="00DF198B" w:rsidRDefault="00DF198B"/>
        </w:tc>
        <w:tc>
          <w:tcPr>
            <w:tcW w:w="2330" w:type="dxa"/>
            <w:gridSpan w:val="3"/>
          </w:tcPr>
          <w:p w:rsidR="00DF198B" w:rsidRDefault="00DF198B"/>
        </w:tc>
      </w:tr>
    </w:tbl>
    <w:p w:rsidR="00DF198B" w:rsidRDefault="00DF198B"/>
    <w:p w:rsidR="00355EC6" w:rsidRPr="003A77AD" w:rsidRDefault="00355EC6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3A77AD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S</w:t>
      </w:r>
      <w:r w:rsidR="00C22E59" w:rsidRPr="003A77AD">
        <w:rPr>
          <w:rFonts w:ascii="Times New Roman" w:hAnsi="Times New Roman" w:cs="Times New Roman"/>
          <w:b/>
          <w:sz w:val="32"/>
          <w:szCs w:val="32"/>
          <w:u w:val="single"/>
        </w:rPr>
        <w:t>CENARIO</w:t>
      </w:r>
      <w:r w:rsidRPr="003A77AD">
        <w:rPr>
          <w:rFonts w:ascii="Times New Roman" w:hAnsi="Times New Roman" w:cs="Times New Roman"/>
          <w:b/>
          <w:sz w:val="32"/>
          <w:szCs w:val="32"/>
          <w:u w:val="single"/>
        </w:rPr>
        <w:t>#01:</w:t>
      </w:r>
    </w:p>
    <w:p w:rsidR="00355EC6" w:rsidRDefault="00355EC6">
      <w:pPr>
        <w:rPr>
          <w:rFonts w:ascii="Times New Roman" w:hAnsi="Times New Roman" w:cs="Times New Roman"/>
        </w:rPr>
      </w:pPr>
    </w:p>
    <w:p w:rsidR="00355EC6" w:rsidRPr="003A77AD" w:rsidRDefault="00C22E59">
      <w:pPr>
        <w:rPr>
          <w:rFonts w:ascii="Times New Roman" w:hAnsi="Times New Roman" w:cs="Times New Roman"/>
          <w:b/>
          <w:sz w:val="28"/>
          <w:szCs w:val="28"/>
        </w:rPr>
      </w:pPr>
      <w:r w:rsidRPr="003A77AD">
        <w:rPr>
          <w:rFonts w:ascii="Times New Roman" w:hAnsi="Times New Roman" w:cs="Times New Roman"/>
          <w:b/>
          <w:sz w:val="28"/>
          <w:szCs w:val="28"/>
        </w:rPr>
        <w:t>Step 01:</w:t>
      </w:r>
    </w:p>
    <w:p w:rsidR="00A24C94" w:rsidRDefault="00A24C94">
      <w:pPr>
        <w:rPr>
          <w:rFonts w:ascii="Times New Roman" w:hAnsi="Times New Roman" w:cs="Times New Roman"/>
        </w:rPr>
      </w:pPr>
    </w:p>
    <w:p w:rsidR="00AB57DA" w:rsidRPr="00AB57DA" w:rsidRDefault="00AB57DA" w:rsidP="00AB57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TABLE Faculty</w:t>
      </w:r>
    </w:p>
    <w:p w:rsidR="00AB57DA" w:rsidRPr="00AB57DA" w:rsidRDefault="00AB57DA" w:rsidP="00AB57DA">
      <w:pPr>
        <w:rPr>
          <w:rFonts w:ascii="Times New Roman" w:hAnsi="Times New Roman" w:cs="Times New Roman"/>
        </w:rPr>
      </w:pPr>
      <w:r w:rsidRPr="00AB57DA">
        <w:rPr>
          <w:rFonts w:ascii="Times New Roman" w:hAnsi="Times New Roman" w:cs="Times New Roman"/>
        </w:rPr>
        <w:t xml:space="preserve">    (Faculty_id NUMBER(6) NOT NULL,</w:t>
      </w:r>
    </w:p>
    <w:p w:rsidR="00AB57DA" w:rsidRPr="00AB57DA" w:rsidRDefault="00AB57DA" w:rsidP="00AB57DA">
      <w:pPr>
        <w:rPr>
          <w:rFonts w:ascii="Times New Roman" w:hAnsi="Times New Roman" w:cs="Times New Roman"/>
        </w:rPr>
      </w:pPr>
      <w:r w:rsidRPr="00AB57DA">
        <w:rPr>
          <w:rFonts w:ascii="Times New Roman" w:hAnsi="Times New Roman" w:cs="Times New Roman"/>
        </w:rPr>
        <w:t xml:space="preserve">     Last_Name VARCHAR2(15) NOT NULL,</w:t>
      </w:r>
    </w:p>
    <w:p w:rsidR="00AB57DA" w:rsidRPr="00AB57DA" w:rsidRDefault="00AB57DA" w:rsidP="00AB57DA">
      <w:pPr>
        <w:rPr>
          <w:rFonts w:ascii="Times New Roman" w:hAnsi="Times New Roman" w:cs="Times New Roman"/>
        </w:rPr>
      </w:pPr>
      <w:r w:rsidRPr="00AB57DA">
        <w:rPr>
          <w:rFonts w:ascii="Times New Roman" w:hAnsi="Times New Roman" w:cs="Times New Roman"/>
        </w:rPr>
        <w:t xml:space="preserve">     First_Name VARCHAR2(15) NOT NULL,</w:t>
      </w:r>
    </w:p>
    <w:p w:rsidR="00AB57DA" w:rsidRPr="00AB57DA" w:rsidRDefault="00AB57DA" w:rsidP="00AB57DA">
      <w:pPr>
        <w:rPr>
          <w:rFonts w:ascii="Times New Roman" w:hAnsi="Times New Roman" w:cs="Times New Roman"/>
        </w:rPr>
      </w:pPr>
      <w:r w:rsidRPr="00AB57DA">
        <w:rPr>
          <w:rFonts w:ascii="Times New Roman" w:hAnsi="Times New Roman" w:cs="Times New Roman"/>
        </w:rPr>
        <w:t xml:space="preserve">     Dept CHAR(3),</w:t>
      </w:r>
    </w:p>
    <w:p w:rsidR="00A24C94" w:rsidRDefault="00AB57DA" w:rsidP="00AB57DA">
      <w:pPr>
        <w:rPr>
          <w:rFonts w:ascii="Times New Roman" w:hAnsi="Times New Roman" w:cs="Times New Roman"/>
        </w:rPr>
      </w:pPr>
      <w:r w:rsidRPr="00AB57DA">
        <w:rPr>
          <w:rFonts w:ascii="Times New Roman" w:hAnsi="Times New Roman" w:cs="Times New Roman"/>
        </w:rPr>
        <w:t xml:space="preserve">     CONSTRAINTS faculty_pk PRIMARY KEY(Faculty_Id));</w:t>
      </w:r>
    </w:p>
    <w:p w:rsidR="00AB57DA" w:rsidRDefault="00AB57DA" w:rsidP="00AB57DA">
      <w:pPr>
        <w:rPr>
          <w:rFonts w:ascii="Times New Roman" w:hAnsi="Times New Roman" w:cs="Times New Roman"/>
        </w:rPr>
      </w:pPr>
    </w:p>
    <w:p w:rsidR="00A24C94" w:rsidRDefault="00931765" w:rsidP="00A24C9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C369703" wp14:editId="0ED02126">
            <wp:extent cx="6858000" cy="6978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765" w:rsidRDefault="00931765" w:rsidP="00A24C94">
      <w:pPr>
        <w:rPr>
          <w:rFonts w:ascii="Times New Roman" w:hAnsi="Times New Roman" w:cs="Times New Roman"/>
        </w:rPr>
      </w:pPr>
    </w:p>
    <w:p w:rsidR="00931765" w:rsidRDefault="00C57596" w:rsidP="00A24C9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0F42EC2" wp14:editId="028B22E1">
            <wp:extent cx="6858000" cy="904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96" w:rsidRDefault="00C57596" w:rsidP="00A24C94">
      <w:pPr>
        <w:rPr>
          <w:rFonts w:ascii="Times New Roman" w:hAnsi="Times New Roman" w:cs="Times New Roman"/>
        </w:rPr>
      </w:pPr>
    </w:p>
    <w:p w:rsidR="00C57596" w:rsidRPr="003A77AD" w:rsidRDefault="00885657" w:rsidP="00A24C94">
      <w:pPr>
        <w:rPr>
          <w:rFonts w:ascii="Times New Roman" w:hAnsi="Times New Roman" w:cs="Times New Roman"/>
          <w:b/>
          <w:sz w:val="28"/>
          <w:szCs w:val="28"/>
        </w:rPr>
      </w:pPr>
      <w:r w:rsidRPr="003A77AD">
        <w:rPr>
          <w:rFonts w:ascii="Times New Roman" w:hAnsi="Times New Roman" w:cs="Times New Roman"/>
          <w:b/>
          <w:sz w:val="28"/>
          <w:szCs w:val="28"/>
        </w:rPr>
        <w:t>Step 02:</w:t>
      </w:r>
    </w:p>
    <w:p w:rsidR="00885657" w:rsidRDefault="00885657" w:rsidP="00A24C94">
      <w:pPr>
        <w:rPr>
          <w:rFonts w:ascii="Times New Roman" w:hAnsi="Times New Roman" w:cs="Times New Roman"/>
        </w:rPr>
      </w:pPr>
    </w:p>
    <w:p w:rsidR="00281505" w:rsidRPr="00281505" w:rsidRDefault="00281505" w:rsidP="00281505">
      <w:pPr>
        <w:rPr>
          <w:rFonts w:ascii="Times New Roman" w:hAnsi="Times New Roman" w:cs="Times New Roman"/>
        </w:rPr>
      </w:pPr>
      <w:r w:rsidRPr="00281505">
        <w:rPr>
          <w:rFonts w:ascii="Times New Roman" w:hAnsi="Times New Roman" w:cs="Times New Roman"/>
        </w:rPr>
        <w:t>CREATE TABLE Department</w:t>
      </w:r>
    </w:p>
    <w:p w:rsidR="00281505" w:rsidRPr="00281505" w:rsidRDefault="00281505" w:rsidP="00281505">
      <w:pPr>
        <w:rPr>
          <w:rFonts w:ascii="Times New Roman" w:hAnsi="Times New Roman" w:cs="Times New Roman"/>
        </w:rPr>
      </w:pPr>
      <w:r w:rsidRPr="00281505">
        <w:rPr>
          <w:rFonts w:ascii="Times New Roman" w:hAnsi="Times New Roman" w:cs="Times New Roman"/>
        </w:rPr>
        <w:t xml:space="preserve">    (Dept_code CHAR(3) NOT NULL,</w:t>
      </w:r>
    </w:p>
    <w:p w:rsidR="00281505" w:rsidRPr="00281505" w:rsidRDefault="00281505" w:rsidP="00281505">
      <w:pPr>
        <w:rPr>
          <w:rFonts w:ascii="Times New Roman" w:hAnsi="Times New Roman" w:cs="Times New Roman"/>
        </w:rPr>
      </w:pPr>
      <w:r w:rsidRPr="00281505">
        <w:rPr>
          <w:rFonts w:ascii="Times New Roman" w:hAnsi="Times New Roman" w:cs="Times New Roman"/>
        </w:rPr>
        <w:t xml:space="preserve">     Dept_Name VARCHAR2(20) NOT NULL,</w:t>
      </w:r>
    </w:p>
    <w:p w:rsidR="0003298D" w:rsidRDefault="00281505" w:rsidP="00281505">
      <w:pPr>
        <w:rPr>
          <w:rFonts w:ascii="Times New Roman" w:hAnsi="Times New Roman" w:cs="Times New Roman"/>
        </w:rPr>
      </w:pPr>
      <w:r w:rsidRPr="00281505">
        <w:rPr>
          <w:rFonts w:ascii="Times New Roman" w:hAnsi="Times New Roman" w:cs="Times New Roman"/>
        </w:rPr>
        <w:t xml:space="preserve">     CONSTRAINT dept_pk PRIMARY KEY (Dept_code));</w:t>
      </w:r>
    </w:p>
    <w:p w:rsidR="00281505" w:rsidRDefault="00281505" w:rsidP="00281505">
      <w:pPr>
        <w:rPr>
          <w:rFonts w:ascii="Times New Roman" w:hAnsi="Times New Roman" w:cs="Times New Roman"/>
        </w:rPr>
      </w:pPr>
    </w:p>
    <w:p w:rsidR="0003298D" w:rsidRDefault="001E0EA3" w:rsidP="0003298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44CABB9" wp14:editId="23416076">
            <wp:extent cx="6858000" cy="1676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EA3" w:rsidRDefault="001E0EA3" w:rsidP="0003298D">
      <w:pPr>
        <w:rPr>
          <w:rFonts w:ascii="Times New Roman" w:hAnsi="Times New Roman" w:cs="Times New Roman"/>
        </w:rPr>
      </w:pPr>
    </w:p>
    <w:p w:rsidR="001E0EA3" w:rsidRDefault="00CC2114" w:rsidP="0003298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E3FD6E4" wp14:editId="2FD9EFB3">
            <wp:extent cx="6858000" cy="8470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198" w:rsidRDefault="00194198" w:rsidP="0003298D">
      <w:pPr>
        <w:rPr>
          <w:rFonts w:ascii="Times New Roman" w:hAnsi="Times New Roman" w:cs="Times New Roman"/>
        </w:rPr>
      </w:pPr>
    </w:p>
    <w:p w:rsidR="00194198" w:rsidRDefault="00194198" w:rsidP="0003298D">
      <w:pPr>
        <w:rPr>
          <w:rFonts w:ascii="Times New Roman" w:hAnsi="Times New Roman" w:cs="Times New Roman"/>
        </w:rPr>
      </w:pPr>
    </w:p>
    <w:p w:rsidR="00194198" w:rsidRDefault="00194198" w:rsidP="0003298D">
      <w:pPr>
        <w:rPr>
          <w:rFonts w:ascii="Times New Roman" w:hAnsi="Times New Roman" w:cs="Times New Roman"/>
        </w:rPr>
      </w:pPr>
    </w:p>
    <w:p w:rsidR="00194198" w:rsidRDefault="00194198" w:rsidP="0003298D">
      <w:pPr>
        <w:rPr>
          <w:rFonts w:ascii="Times New Roman" w:hAnsi="Times New Roman" w:cs="Times New Roman"/>
        </w:rPr>
      </w:pPr>
    </w:p>
    <w:p w:rsidR="00194198" w:rsidRDefault="00194198" w:rsidP="0003298D">
      <w:pPr>
        <w:rPr>
          <w:rFonts w:ascii="Times New Roman" w:hAnsi="Times New Roman" w:cs="Times New Roman"/>
        </w:rPr>
      </w:pPr>
    </w:p>
    <w:p w:rsidR="00194198" w:rsidRDefault="00194198" w:rsidP="0003298D">
      <w:pPr>
        <w:rPr>
          <w:rFonts w:ascii="Times New Roman" w:hAnsi="Times New Roman" w:cs="Times New Roman"/>
        </w:rPr>
      </w:pPr>
    </w:p>
    <w:p w:rsidR="00194198" w:rsidRPr="003A77AD" w:rsidRDefault="0047291C" w:rsidP="0003298D">
      <w:pPr>
        <w:rPr>
          <w:rFonts w:ascii="Times New Roman" w:hAnsi="Times New Roman" w:cs="Times New Roman"/>
          <w:b/>
          <w:sz w:val="28"/>
          <w:szCs w:val="28"/>
        </w:rPr>
      </w:pPr>
      <w:r w:rsidRPr="003A77AD">
        <w:rPr>
          <w:rFonts w:ascii="Times New Roman" w:hAnsi="Times New Roman" w:cs="Times New Roman"/>
          <w:b/>
          <w:sz w:val="28"/>
          <w:szCs w:val="28"/>
        </w:rPr>
        <w:t>Step 03:</w:t>
      </w:r>
    </w:p>
    <w:p w:rsidR="0047291C" w:rsidRDefault="0047291C" w:rsidP="0003298D">
      <w:pPr>
        <w:rPr>
          <w:rFonts w:ascii="Times New Roman" w:hAnsi="Times New Roman" w:cs="Times New Roman"/>
        </w:rPr>
      </w:pPr>
    </w:p>
    <w:p w:rsidR="00667264" w:rsidRPr="00667264" w:rsidRDefault="00667264" w:rsidP="00667264">
      <w:pPr>
        <w:rPr>
          <w:rFonts w:ascii="Times New Roman" w:hAnsi="Times New Roman" w:cs="Times New Roman"/>
        </w:rPr>
      </w:pPr>
      <w:r w:rsidRPr="00667264">
        <w:rPr>
          <w:rFonts w:ascii="Times New Roman" w:hAnsi="Times New Roman" w:cs="Times New Roman"/>
        </w:rPr>
        <w:t>ALTER TABLE Department</w:t>
      </w:r>
    </w:p>
    <w:p w:rsidR="0047291C" w:rsidRDefault="00667264" w:rsidP="00667264">
      <w:pPr>
        <w:rPr>
          <w:rFonts w:ascii="Times New Roman" w:hAnsi="Times New Roman" w:cs="Times New Roman"/>
        </w:rPr>
      </w:pPr>
      <w:r w:rsidRPr="00667264">
        <w:rPr>
          <w:rFonts w:ascii="Times New Roman" w:hAnsi="Times New Roman" w:cs="Times New Roman"/>
        </w:rPr>
        <w:t>ADD Location CHAR(7);</w:t>
      </w:r>
    </w:p>
    <w:p w:rsidR="009659BA" w:rsidRDefault="009659BA" w:rsidP="00667264">
      <w:pPr>
        <w:rPr>
          <w:rFonts w:ascii="Times New Roman" w:hAnsi="Times New Roman" w:cs="Times New Roman"/>
        </w:rPr>
      </w:pPr>
    </w:p>
    <w:p w:rsidR="009659BA" w:rsidRDefault="009659BA" w:rsidP="0066726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D470736" wp14:editId="1E776DFA">
            <wp:extent cx="6858000" cy="8242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DEA" w:rsidRDefault="00B50DEA" w:rsidP="00667264">
      <w:pPr>
        <w:rPr>
          <w:rFonts w:ascii="Times New Roman" w:hAnsi="Times New Roman" w:cs="Times New Roman"/>
        </w:rPr>
      </w:pPr>
    </w:p>
    <w:p w:rsidR="00667264" w:rsidRDefault="00667264" w:rsidP="00667264">
      <w:pPr>
        <w:rPr>
          <w:rFonts w:ascii="Times New Roman" w:hAnsi="Times New Roman" w:cs="Times New Roman"/>
        </w:rPr>
      </w:pPr>
    </w:p>
    <w:p w:rsidR="00667264" w:rsidRDefault="0058515E" w:rsidP="0066726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3DC196" wp14:editId="63E3DD7C">
            <wp:extent cx="6858000" cy="9188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DA6" w:rsidRDefault="00D53DA6" w:rsidP="00667264">
      <w:pPr>
        <w:rPr>
          <w:rFonts w:ascii="Times New Roman" w:hAnsi="Times New Roman" w:cs="Times New Roman"/>
        </w:rPr>
      </w:pPr>
    </w:p>
    <w:p w:rsidR="00D53DA6" w:rsidRPr="003A77AD" w:rsidRDefault="006D54B5" w:rsidP="00667264">
      <w:pPr>
        <w:rPr>
          <w:rFonts w:ascii="Times New Roman" w:hAnsi="Times New Roman" w:cs="Times New Roman"/>
          <w:b/>
          <w:sz w:val="28"/>
          <w:szCs w:val="28"/>
        </w:rPr>
      </w:pPr>
      <w:r w:rsidRPr="003A77AD">
        <w:rPr>
          <w:rFonts w:ascii="Times New Roman" w:hAnsi="Times New Roman" w:cs="Times New Roman"/>
          <w:b/>
          <w:sz w:val="28"/>
          <w:szCs w:val="28"/>
        </w:rPr>
        <w:t>Step 04:</w:t>
      </w:r>
    </w:p>
    <w:p w:rsidR="006D54B5" w:rsidRDefault="006D54B5" w:rsidP="00667264">
      <w:pPr>
        <w:rPr>
          <w:rFonts w:ascii="Times New Roman" w:hAnsi="Times New Roman" w:cs="Times New Roman"/>
        </w:rPr>
      </w:pPr>
    </w:p>
    <w:p w:rsidR="00B07199" w:rsidRPr="00B07199" w:rsidRDefault="00B07199" w:rsidP="00B07199">
      <w:pPr>
        <w:rPr>
          <w:rFonts w:ascii="Times New Roman" w:hAnsi="Times New Roman" w:cs="Times New Roman"/>
        </w:rPr>
      </w:pPr>
      <w:r w:rsidRPr="00B07199">
        <w:rPr>
          <w:rFonts w:ascii="Times New Roman" w:hAnsi="Times New Roman" w:cs="Times New Roman"/>
        </w:rPr>
        <w:t>ALTER TABLE Faculty</w:t>
      </w:r>
    </w:p>
    <w:p w:rsidR="00B07199" w:rsidRDefault="00B07199" w:rsidP="00B07199">
      <w:pPr>
        <w:rPr>
          <w:rFonts w:ascii="Times New Roman" w:hAnsi="Times New Roman" w:cs="Times New Roman"/>
        </w:rPr>
      </w:pPr>
      <w:r w:rsidRPr="00B07199">
        <w:rPr>
          <w:rFonts w:ascii="Times New Roman" w:hAnsi="Times New Roman" w:cs="Times New Roman"/>
        </w:rPr>
        <w:t>ADD CONSTRAINT faculty_dept_fk FOREIGN KEY (DEPT) REFERENCES Department(DEPT_CODE);</w:t>
      </w:r>
    </w:p>
    <w:p w:rsidR="00B07199" w:rsidRDefault="00B07199" w:rsidP="00667264">
      <w:pPr>
        <w:rPr>
          <w:rFonts w:ascii="Times New Roman" w:hAnsi="Times New Roman" w:cs="Times New Roman"/>
        </w:rPr>
      </w:pPr>
    </w:p>
    <w:p w:rsidR="006D54B5" w:rsidRDefault="00B07199" w:rsidP="0066726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4050DC" wp14:editId="35C5CC70">
            <wp:extent cx="6858000" cy="8794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BDC" w:rsidRDefault="00DD7BDC" w:rsidP="00667264">
      <w:pPr>
        <w:rPr>
          <w:rFonts w:ascii="Times New Roman" w:hAnsi="Times New Roman" w:cs="Times New Roman"/>
        </w:rPr>
      </w:pPr>
    </w:p>
    <w:p w:rsidR="00DD7BDC" w:rsidRPr="003A77AD" w:rsidRDefault="00DD7BDC" w:rsidP="00667264">
      <w:pPr>
        <w:rPr>
          <w:rFonts w:ascii="Times New Roman" w:hAnsi="Times New Roman" w:cs="Times New Roman"/>
          <w:b/>
          <w:sz w:val="28"/>
          <w:szCs w:val="28"/>
        </w:rPr>
      </w:pPr>
      <w:r w:rsidRPr="003A77AD">
        <w:rPr>
          <w:rFonts w:ascii="Times New Roman" w:hAnsi="Times New Roman" w:cs="Times New Roman"/>
          <w:b/>
          <w:sz w:val="28"/>
          <w:szCs w:val="28"/>
        </w:rPr>
        <w:t>Step 05:</w:t>
      </w:r>
    </w:p>
    <w:p w:rsidR="003C40A8" w:rsidRDefault="003C40A8" w:rsidP="00667264">
      <w:pPr>
        <w:rPr>
          <w:rFonts w:ascii="Times New Roman" w:hAnsi="Times New Roman" w:cs="Times New Roman"/>
        </w:rPr>
      </w:pPr>
    </w:p>
    <w:p w:rsidR="003C40A8" w:rsidRPr="003C40A8" w:rsidRDefault="003C40A8" w:rsidP="003C40A8">
      <w:pPr>
        <w:rPr>
          <w:rFonts w:ascii="Times New Roman" w:hAnsi="Times New Roman" w:cs="Times New Roman"/>
        </w:rPr>
      </w:pPr>
      <w:r w:rsidRPr="003C40A8">
        <w:rPr>
          <w:rFonts w:ascii="Times New Roman" w:hAnsi="Times New Roman" w:cs="Times New Roman"/>
        </w:rPr>
        <w:t>ALTER TABLE Faculty</w:t>
      </w:r>
    </w:p>
    <w:p w:rsidR="003C40A8" w:rsidRPr="003C40A8" w:rsidRDefault="003C40A8" w:rsidP="003C40A8">
      <w:pPr>
        <w:rPr>
          <w:rFonts w:ascii="Times New Roman" w:hAnsi="Times New Roman" w:cs="Times New Roman"/>
        </w:rPr>
      </w:pPr>
      <w:r w:rsidRPr="003C40A8">
        <w:rPr>
          <w:rFonts w:ascii="Times New Roman" w:hAnsi="Times New Roman" w:cs="Times New Roman"/>
        </w:rPr>
        <w:t>MODIFY Last_Name CHAR(25);</w:t>
      </w:r>
    </w:p>
    <w:p w:rsidR="003C40A8" w:rsidRDefault="003C40A8" w:rsidP="00667264">
      <w:pPr>
        <w:rPr>
          <w:rFonts w:ascii="Times New Roman" w:hAnsi="Times New Roman" w:cs="Times New Roman"/>
        </w:rPr>
      </w:pPr>
    </w:p>
    <w:p w:rsidR="00AC2AA2" w:rsidRDefault="003C40A8" w:rsidP="0066726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E3960B" wp14:editId="3C126191">
            <wp:extent cx="6858000" cy="742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15E" w:rsidRDefault="0058515E" w:rsidP="00667264">
      <w:pPr>
        <w:rPr>
          <w:rFonts w:ascii="Times New Roman" w:hAnsi="Times New Roman" w:cs="Times New Roman"/>
        </w:rPr>
      </w:pPr>
    </w:p>
    <w:p w:rsidR="0058515E" w:rsidRDefault="00F11915" w:rsidP="00667264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911E3D3" wp14:editId="70F01392">
            <wp:extent cx="6210300" cy="1952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AD" w:rsidRDefault="003A77AD" w:rsidP="00667264">
      <w:pPr>
        <w:rPr>
          <w:rFonts w:ascii="Times New Roman" w:hAnsi="Times New Roman" w:cs="Times New Roman"/>
        </w:rPr>
      </w:pPr>
    </w:p>
    <w:p w:rsidR="003A77AD" w:rsidRDefault="003A77AD" w:rsidP="006672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SCENARIO#02:</w:t>
      </w:r>
    </w:p>
    <w:p w:rsidR="00694AFA" w:rsidRDefault="000E0453" w:rsidP="000E045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</w:p>
    <w:p w:rsidR="0081438B" w:rsidRPr="0081438B" w:rsidRDefault="0081438B" w:rsidP="0081438B">
      <w:pPr>
        <w:rPr>
          <w:rFonts w:ascii="Times New Roman" w:hAnsi="Times New Roman" w:cs="Times New Roman"/>
        </w:rPr>
      </w:pPr>
      <w:r w:rsidRPr="0081438B">
        <w:rPr>
          <w:rFonts w:ascii="Times New Roman" w:hAnsi="Times New Roman" w:cs="Times New Roman"/>
        </w:rPr>
        <w:t>CREATE TABLE BOOK</w:t>
      </w:r>
    </w:p>
    <w:p w:rsidR="0081438B" w:rsidRPr="0081438B" w:rsidRDefault="0081438B" w:rsidP="0081438B">
      <w:pPr>
        <w:rPr>
          <w:rFonts w:ascii="Times New Roman" w:hAnsi="Times New Roman" w:cs="Times New Roman"/>
        </w:rPr>
      </w:pPr>
      <w:r w:rsidRPr="0081438B">
        <w:rPr>
          <w:rFonts w:ascii="Times New Roman" w:hAnsi="Times New Roman" w:cs="Times New Roman"/>
        </w:rPr>
        <w:t xml:space="preserve">    (book_Id NUMBER(8) NOT NULL PRIMARY KEY,</w:t>
      </w:r>
    </w:p>
    <w:p w:rsidR="0081438B" w:rsidRPr="0081438B" w:rsidRDefault="0081438B" w:rsidP="0081438B">
      <w:pPr>
        <w:rPr>
          <w:rFonts w:ascii="Times New Roman" w:hAnsi="Times New Roman" w:cs="Times New Roman"/>
        </w:rPr>
      </w:pPr>
      <w:r w:rsidRPr="0081438B">
        <w:rPr>
          <w:rFonts w:ascii="Times New Roman" w:hAnsi="Times New Roman" w:cs="Times New Roman"/>
        </w:rPr>
        <w:t xml:space="preserve">     Title VARCHAR2(15) NOT NULL,</w:t>
      </w:r>
    </w:p>
    <w:p w:rsidR="00561727" w:rsidRDefault="0081438B" w:rsidP="0081438B">
      <w:pPr>
        <w:rPr>
          <w:rFonts w:ascii="Times New Roman" w:hAnsi="Times New Roman" w:cs="Times New Roman"/>
        </w:rPr>
      </w:pPr>
      <w:r w:rsidRPr="0081438B">
        <w:rPr>
          <w:rFonts w:ascii="Times New Roman" w:hAnsi="Times New Roman" w:cs="Times New Roman"/>
        </w:rPr>
        <w:t xml:space="preserve">     Publisher_Name VARCHAR(15) NOT NULL);</w:t>
      </w:r>
    </w:p>
    <w:p w:rsidR="0081438B" w:rsidRDefault="0081438B" w:rsidP="0081438B">
      <w:pPr>
        <w:rPr>
          <w:rFonts w:ascii="Times New Roman" w:hAnsi="Times New Roman" w:cs="Times New Roman"/>
        </w:rPr>
      </w:pPr>
    </w:p>
    <w:p w:rsidR="0081438B" w:rsidRDefault="00D836F2" w:rsidP="0081438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8A6DFCD" wp14:editId="7E09FA70">
            <wp:extent cx="6858000" cy="9626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453" w:rsidRDefault="000E0453" w:rsidP="0081438B">
      <w:pPr>
        <w:rPr>
          <w:rFonts w:ascii="Times New Roman" w:hAnsi="Times New Roman" w:cs="Times New Roman"/>
        </w:rPr>
      </w:pPr>
    </w:p>
    <w:p w:rsidR="000E0453" w:rsidRDefault="000E0453" w:rsidP="000E045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</w:p>
    <w:p w:rsidR="00143585" w:rsidRDefault="00143585" w:rsidP="0081438B">
      <w:pPr>
        <w:rPr>
          <w:rFonts w:ascii="Times New Roman" w:hAnsi="Times New Roman" w:cs="Times New Roman"/>
        </w:rPr>
      </w:pPr>
    </w:p>
    <w:p w:rsidR="00143585" w:rsidRPr="00143585" w:rsidRDefault="00143585" w:rsidP="00143585">
      <w:pPr>
        <w:rPr>
          <w:rFonts w:ascii="Times New Roman" w:hAnsi="Times New Roman" w:cs="Times New Roman"/>
        </w:rPr>
      </w:pPr>
      <w:r w:rsidRPr="00143585">
        <w:rPr>
          <w:rFonts w:ascii="Times New Roman" w:hAnsi="Times New Roman" w:cs="Times New Roman"/>
        </w:rPr>
        <w:t>CREATE TABLE BOOK_AUTHORS</w:t>
      </w:r>
    </w:p>
    <w:p w:rsidR="00143585" w:rsidRPr="00143585" w:rsidRDefault="00143585" w:rsidP="00143585">
      <w:pPr>
        <w:rPr>
          <w:rFonts w:ascii="Times New Roman" w:hAnsi="Times New Roman" w:cs="Times New Roman"/>
        </w:rPr>
      </w:pPr>
      <w:r w:rsidRPr="00143585">
        <w:rPr>
          <w:rFonts w:ascii="Times New Roman" w:hAnsi="Times New Roman" w:cs="Times New Roman"/>
        </w:rPr>
        <w:t xml:space="preserve">    (Book_Id NUMBER(8) NOT NULL,</w:t>
      </w:r>
    </w:p>
    <w:p w:rsidR="00143585" w:rsidRPr="00143585" w:rsidRDefault="00143585" w:rsidP="00143585">
      <w:pPr>
        <w:rPr>
          <w:rFonts w:ascii="Times New Roman" w:hAnsi="Times New Roman" w:cs="Times New Roman"/>
        </w:rPr>
      </w:pPr>
      <w:r w:rsidRPr="00143585">
        <w:rPr>
          <w:rFonts w:ascii="Times New Roman" w:hAnsi="Times New Roman" w:cs="Times New Roman"/>
        </w:rPr>
        <w:t xml:space="preserve">     Author_Name VARCHAR2(15) NOT NULL,</w:t>
      </w:r>
    </w:p>
    <w:p w:rsidR="00143585" w:rsidRDefault="00143585" w:rsidP="00143585">
      <w:pPr>
        <w:rPr>
          <w:rFonts w:ascii="Times New Roman" w:hAnsi="Times New Roman" w:cs="Times New Roman"/>
        </w:rPr>
      </w:pPr>
      <w:r w:rsidRPr="00143585">
        <w:rPr>
          <w:rFonts w:ascii="Times New Roman" w:hAnsi="Times New Roman" w:cs="Times New Roman"/>
        </w:rPr>
        <w:t xml:space="preserve">     CONSTRAINTS pk_bidlname PRIMARY KEY (Book_Id, Author_Name));</w:t>
      </w:r>
    </w:p>
    <w:p w:rsidR="00D836F2" w:rsidRDefault="00D836F2" w:rsidP="0081438B">
      <w:pPr>
        <w:rPr>
          <w:rFonts w:ascii="Times New Roman" w:hAnsi="Times New Roman" w:cs="Times New Roman"/>
        </w:rPr>
      </w:pPr>
    </w:p>
    <w:p w:rsidR="00D836F2" w:rsidRDefault="00143585" w:rsidP="0081438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6262A59" wp14:editId="0EFBE861">
            <wp:extent cx="6858000" cy="9436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453" w:rsidRDefault="000E0453" w:rsidP="0081438B">
      <w:pPr>
        <w:rPr>
          <w:rFonts w:ascii="Times New Roman" w:hAnsi="Times New Roman" w:cs="Times New Roman"/>
        </w:rPr>
      </w:pPr>
    </w:p>
    <w:p w:rsidR="000E0453" w:rsidRDefault="000E0453" w:rsidP="000E045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</w:p>
    <w:p w:rsidR="003E50ED" w:rsidRDefault="003E50ED" w:rsidP="0081438B">
      <w:pPr>
        <w:rPr>
          <w:rFonts w:ascii="Times New Roman" w:hAnsi="Times New Roman" w:cs="Times New Roman"/>
        </w:rPr>
      </w:pPr>
    </w:p>
    <w:p w:rsidR="003E50ED" w:rsidRPr="003E50ED" w:rsidRDefault="003E50ED" w:rsidP="003E50ED">
      <w:pPr>
        <w:rPr>
          <w:rFonts w:ascii="Times New Roman" w:hAnsi="Times New Roman" w:cs="Times New Roman"/>
        </w:rPr>
      </w:pPr>
      <w:r w:rsidRPr="003E50ED">
        <w:rPr>
          <w:rFonts w:ascii="Times New Roman" w:hAnsi="Times New Roman" w:cs="Times New Roman"/>
        </w:rPr>
        <w:t>CREATE TABLE PUBLISHER</w:t>
      </w:r>
    </w:p>
    <w:p w:rsidR="003E50ED" w:rsidRPr="003E50ED" w:rsidRDefault="003E50ED" w:rsidP="003E50ED">
      <w:pPr>
        <w:rPr>
          <w:rFonts w:ascii="Times New Roman" w:hAnsi="Times New Roman" w:cs="Times New Roman"/>
        </w:rPr>
      </w:pPr>
      <w:r w:rsidRPr="003E50ED">
        <w:rPr>
          <w:rFonts w:ascii="Times New Roman" w:hAnsi="Times New Roman" w:cs="Times New Roman"/>
        </w:rPr>
        <w:t xml:space="preserve">    (Name VARCHAR2(15) NOT NULL PRIMARY KEY,</w:t>
      </w:r>
    </w:p>
    <w:p w:rsidR="003E50ED" w:rsidRPr="003E50ED" w:rsidRDefault="003E50ED" w:rsidP="003E50ED">
      <w:pPr>
        <w:rPr>
          <w:rFonts w:ascii="Times New Roman" w:hAnsi="Times New Roman" w:cs="Times New Roman"/>
        </w:rPr>
      </w:pPr>
      <w:r w:rsidRPr="003E50ED">
        <w:rPr>
          <w:rFonts w:ascii="Times New Roman" w:hAnsi="Times New Roman" w:cs="Times New Roman"/>
        </w:rPr>
        <w:t xml:space="preserve">     Address VARCHAR2(20) NOT NULL,</w:t>
      </w:r>
    </w:p>
    <w:p w:rsidR="003E50ED" w:rsidRDefault="003E50ED" w:rsidP="003E50ED">
      <w:pPr>
        <w:rPr>
          <w:rFonts w:ascii="Times New Roman" w:hAnsi="Times New Roman" w:cs="Times New Roman"/>
        </w:rPr>
      </w:pPr>
      <w:r w:rsidRPr="003E50ED">
        <w:rPr>
          <w:rFonts w:ascii="Times New Roman" w:hAnsi="Times New Roman" w:cs="Times New Roman"/>
        </w:rPr>
        <w:t xml:space="preserve">     Phone NUMBER(11) NOT NULL);</w:t>
      </w:r>
    </w:p>
    <w:p w:rsidR="00A84572" w:rsidRDefault="00A84572" w:rsidP="0081438B">
      <w:pPr>
        <w:rPr>
          <w:rFonts w:ascii="Times New Roman" w:hAnsi="Times New Roman" w:cs="Times New Roman"/>
        </w:rPr>
      </w:pPr>
    </w:p>
    <w:p w:rsidR="00A84572" w:rsidRDefault="003E50ED" w:rsidP="0081438B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5505806" wp14:editId="6F49FAD9">
            <wp:extent cx="6858000" cy="1021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453" w:rsidRDefault="000E0453" w:rsidP="0081438B">
      <w:pPr>
        <w:rPr>
          <w:rFonts w:ascii="Times New Roman" w:hAnsi="Times New Roman" w:cs="Times New Roman"/>
        </w:rPr>
      </w:pPr>
    </w:p>
    <w:p w:rsidR="000E0453" w:rsidRDefault="000E0453" w:rsidP="000E045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(4)</w:t>
      </w:r>
    </w:p>
    <w:p w:rsidR="001D78DC" w:rsidRPr="001D78DC" w:rsidRDefault="001D78DC" w:rsidP="001D78DC">
      <w:pPr>
        <w:rPr>
          <w:rFonts w:ascii="Times New Roman" w:hAnsi="Times New Roman" w:cs="Times New Roman"/>
        </w:rPr>
      </w:pPr>
      <w:r w:rsidRPr="001D78DC">
        <w:rPr>
          <w:rFonts w:ascii="Times New Roman" w:hAnsi="Times New Roman" w:cs="Times New Roman"/>
        </w:rPr>
        <w:t>CREATE TABLE BOOK_COPIES</w:t>
      </w:r>
    </w:p>
    <w:p w:rsidR="001D78DC" w:rsidRPr="001D78DC" w:rsidRDefault="001D78DC" w:rsidP="001D78DC">
      <w:pPr>
        <w:rPr>
          <w:rFonts w:ascii="Times New Roman" w:hAnsi="Times New Roman" w:cs="Times New Roman"/>
        </w:rPr>
      </w:pPr>
      <w:r w:rsidRPr="001D78DC">
        <w:rPr>
          <w:rFonts w:ascii="Times New Roman" w:hAnsi="Times New Roman" w:cs="Times New Roman"/>
        </w:rPr>
        <w:t xml:space="preserve">    (Book_Id NUMBER(8) NOT NULL,</w:t>
      </w:r>
    </w:p>
    <w:p w:rsidR="001D78DC" w:rsidRPr="001D78DC" w:rsidRDefault="001D78DC" w:rsidP="001D78DC">
      <w:pPr>
        <w:rPr>
          <w:rFonts w:ascii="Times New Roman" w:hAnsi="Times New Roman" w:cs="Times New Roman"/>
        </w:rPr>
      </w:pPr>
      <w:r w:rsidRPr="001D78DC">
        <w:rPr>
          <w:rFonts w:ascii="Times New Roman" w:hAnsi="Times New Roman" w:cs="Times New Roman"/>
        </w:rPr>
        <w:t xml:space="preserve">     Branch_Id NUMBER(10) NOT NULL,</w:t>
      </w:r>
    </w:p>
    <w:p w:rsidR="001D78DC" w:rsidRPr="001D78DC" w:rsidRDefault="001D78DC" w:rsidP="001D78DC">
      <w:pPr>
        <w:rPr>
          <w:rFonts w:ascii="Times New Roman" w:hAnsi="Times New Roman" w:cs="Times New Roman"/>
        </w:rPr>
      </w:pPr>
      <w:r w:rsidRPr="001D78DC">
        <w:rPr>
          <w:rFonts w:ascii="Times New Roman" w:hAnsi="Times New Roman" w:cs="Times New Roman"/>
        </w:rPr>
        <w:t xml:space="preserve">     No_Of_Copies NUMBER(5) NOT NULL,</w:t>
      </w:r>
    </w:p>
    <w:p w:rsidR="001D78DC" w:rsidRDefault="001D78DC" w:rsidP="001D78DC">
      <w:pPr>
        <w:rPr>
          <w:rFonts w:ascii="Times New Roman" w:hAnsi="Times New Roman" w:cs="Times New Roman"/>
        </w:rPr>
      </w:pPr>
      <w:r w:rsidRPr="001D78DC">
        <w:rPr>
          <w:rFonts w:ascii="Times New Roman" w:hAnsi="Times New Roman" w:cs="Times New Roman"/>
        </w:rPr>
        <w:t xml:space="preserve">     CONSTRAINTS pk_boidbrid PRIMARY KEY(Book_Id, Branch_Id));</w:t>
      </w:r>
    </w:p>
    <w:p w:rsidR="001D78DC" w:rsidRDefault="001D78DC" w:rsidP="001D78DC">
      <w:pPr>
        <w:rPr>
          <w:rFonts w:ascii="Times New Roman" w:hAnsi="Times New Roman" w:cs="Times New Roman"/>
        </w:rPr>
      </w:pPr>
    </w:p>
    <w:p w:rsidR="001D78DC" w:rsidRDefault="00AC3FD0" w:rsidP="001D78D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A0909E" wp14:editId="4A30DD78">
            <wp:extent cx="6858000" cy="1005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453" w:rsidRDefault="000E0453" w:rsidP="001D78DC">
      <w:pPr>
        <w:rPr>
          <w:rFonts w:ascii="Times New Roman" w:hAnsi="Times New Roman" w:cs="Times New Roman"/>
        </w:rPr>
      </w:pPr>
    </w:p>
    <w:p w:rsidR="000E0453" w:rsidRDefault="000E0453" w:rsidP="000E045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(5)</w:t>
      </w:r>
    </w:p>
    <w:p w:rsidR="00B72FFD" w:rsidRDefault="00B72FFD" w:rsidP="001D78DC">
      <w:pPr>
        <w:rPr>
          <w:rFonts w:ascii="Times New Roman" w:hAnsi="Times New Roman" w:cs="Times New Roman"/>
        </w:rPr>
      </w:pPr>
    </w:p>
    <w:p w:rsidR="00B72FFD" w:rsidRPr="00B72FFD" w:rsidRDefault="00B72FFD" w:rsidP="00B72FFD">
      <w:pPr>
        <w:rPr>
          <w:rFonts w:ascii="Times New Roman" w:hAnsi="Times New Roman" w:cs="Times New Roman"/>
        </w:rPr>
      </w:pPr>
      <w:r w:rsidRPr="00B72FFD">
        <w:rPr>
          <w:rFonts w:ascii="Times New Roman" w:hAnsi="Times New Roman" w:cs="Times New Roman"/>
        </w:rPr>
        <w:t>CREATE TABLE BOOK_LOANS</w:t>
      </w:r>
    </w:p>
    <w:p w:rsidR="00B72FFD" w:rsidRPr="00B72FFD" w:rsidRDefault="00B72FFD" w:rsidP="00B72FFD">
      <w:pPr>
        <w:rPr>
          <w:rFonts w:ascii="Times New Roman" w:hAnsi="Times New Roman" w:cs="Times New Roman"/>
        </w:rPr>
      </w:pPr>
      <w:r w:rsidRPr="00B72FFD">
        <w:rPr>
          <w:rFonts w:ascii="Times New Roman" w:hAnsi="Times New Roman" w:cs="Times New Roman"/>
        </w:rPr>
        <w:t xml:space="preserve">    (Book_Id NUMBER(8) NOT NULL,</w:t>
      </w:r>
    </w:p>
    <w:p w:rsidR="00B72FFD" w:rsidRPr="00B72FFD" w:rsidRDefault="00B72FFD" w:rsidP="00B72FFD">
      <w:pPr>
        <w:rPr>
          <w:rFonts w:ascii="Times New Roman" w:hAnsi="Times New Roman" w:cs="Times New Roman"/>
        </w:rPr>
      </w:pPr>
      <w:r w:rsidRPr="00B72FFD">
        <w:rPr>
          <w:rFonts w:ascii="Times New Roman" w:hAnsi="Times New Roman" w:cs="Times New Roman"/>
        </w:rPr>
        <w:t xml:space="preserve">     Branch_Id NUMBER(10) NOT NULL,</w:t>
      </w:r>
    </w:p>
    <w:p w:rsidR="00B72FFD" w:rsidRPr="00B72FFD" w:rsidRDefault="00B72FFD" w:rsidP="00B72FFD">
      <w:pPr>
        <w:rPr>
          <w:rFonts w:ascii="Times New Roman" w:hAnsi="Times New Roman" w:cs="Times New Roman"/>
        </w:rPr>
      </w:pPr>
      <w:r w:rsidRPr="00B72FFD">
        <w:rPr>
          <w:rFonts w:ascii="Times New Roman" w:hAnsi="Times New Roman" w:cs="Times New Roman"/>
        </w:rPr>
        <w:t xml:space="preserve">     Card_No NUMBER(6) NOT NULL,</w:t>
      </w:r>
    </w:p>
    <w:p w:rsidR="00B72FFD" w:rsidRPr="00B72FFD" w:rsidRDefault="00B72FFD" w:rsidP="00B72FFD">
      <w:pPr>
        <w:rPr>
          <w:rFonts w:ascii="Times New Roman" w:hAnsi="Times New Roman" w:cs="Times New Roman"/>
        </w:rPr>
      </w:pPr>
      <w:r w:rsidRPr="00B72FFD">
        <w:rPr>
          <w:rFonts w:ascii="Times New Roman" w:hAnsi="Times New Roman" w:cs="Times New Roman"/>
        </w:rPr>
        <w:t xml:space="preserve">     Date_out DATE DEFAULT SYSDATE,</w:t>
      </w:r>
    </w:p>
    <w:p w:rsidR="00B72FFD" w:rsidRPr="00B72FFD" w:rsidRDefault="00B72FFD" w:rsidP="00B72FFD">
      <w:pPr>
        <w:rPr>
          <w:rFonts w:ascii="Times New Roman" w:hAnsi="Times New Roman" w:cs="Times New Roman"/>
        </w:rPr>
      </w:pPr>
      <w:r w:rsidRPr="00B72FFD">
        <w:rPr>
          <w:rFonts w:ascii="Times New Roman" w:hAnsi="Times New Roman" w:cs="Times New Roman"/>
        </w:rPr>
        <w:t xml:space="preserve">     Due_Date DATE DEFAULT SYSDATE,</w:t>
      </w:r>
    </w:p>
    <w:p w:rsidR="00B72FFD" w:rsidRDefault="00B72FFD" w:rsidP="00B72FFD">
      <w:pPr>
        <w:rPr>
          <w:rFonts w:ascii="Times New Roman" w:hAnsi="Times New Roman" w:cs="Times New Roman"/>
        </w:rPr>
      </w:pPr>
      <w:r w:rsidRPr="00B72FFD">
        <w:rPr>
          <w:rFonts w:ascii="Times New Roman" w:hAnsi="Times New Roman" w:cs="Times New Roman"/>
        </w:rPr>
        <w:t xml:space="preserve">     CONSTRAINTS pk_boidbridcn PRIMARY KEY(Book_Id, Branch_Id, Card_No));</w:t>
      </w:r>
    </w:p>
    <w:p w:rsidR="00B72FFD" w:rsidRDefault="00B72FFD" w:rsidP="00B72FFD">
      <w:pPr>
        <w:rPr>
          <w:rFonts w:ascii="Times New Roman" w:hAnsi="Times New Roman" w:cs="Times New Roman"/>
        </w:rPr>
      </w:pPr>
    </w:p>
    <w:p w:rsidR="00B72FFD" w:rsidRDefault="00B72FFD" w:rsidP="00B72FF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6D0223F" wp14:editId="4A823AD2">
            <wp:extent cx="6858000" cy="1296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453" w:rsidRDefault="000E0453" w:rsidP="00B72FFD">
      <w:pPr>
        <w:rPr>
          <w:rFonts w:ascii="Times New Roman" w:hAnsi="Times New Roman" w:cs="Times New Roman"/>
        </w:rPr>
      </w:pPr>
    </w:p>
    <w:p w:rsidR="000E0453" w:rsidRDefault="000E0453" w:rsidP="000E045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(6)</w:t>
      </w:r>
    </w:p>
    <w:p w:rsidR="00B72FFD" w:rsidRDefault="00B72FFD" w:rsidP="00B72FFD">
      <w:pPr>
        <w:rPr>
          <w:rFonts w:ascii="Times New Roman" w:hAnsi="Times New Roman" w:cs="Times New Roman"/>
        </w:rPr>
      </w:pPr>
    </w:p>
    <w:p w:rsidR="00CC7CC4" w:rsidRPr="00CC7CC4" w:rsidRDefault="00CC7CC4" w:rsidP="00CC7CC4">
      <w:pPr>
        <w:rPr>
          <w:rFonts w:ascii="Times New Roman" w:hAnsi="Times New Roman" w:cs="Times New Roman"/>
        </w:rPr>
      </w:pPr>
      <w:r w:rsidRPr="00CC7CC4">
        <w:rPr>
          <w:rFonts w:ascii="Times New Roman" w:hAnsi="Times New Roman" w:cs="Times New Roman"/>
        </w:rPr>
        <w:t>CREATE TABLE LIBRARY_BRANCH</w:t>
      </w:r>
    </w:p>
    <w:p w:rsidR="00CC7CC4" w:rsidRPr="00CC7CC4" w:rsidRDefault="00CC7CC4" w:rsidP="00CC7CC4">
      <w:pPr>
        <w:rPr>
          <w:rFonts w:ascii="Times New Roman" w:hAnsi="Times New Roman" w:cs="Times New Roman"/>
        </w:rPr>
      </w:pPr>
      <w:r w:rsidRPr="00CC7CC4">
        <w:rPr>
          <w:rFonts w:ascii="Times New Roman" w:hAnsi="Times New Roman" w:cs="Times New Roman"/>
        </w:rPr>
        <w:t xml:space="preserve">    (Branch_Id NUMBER(10) NOT NULL PRIMARY KEY,</w:t>
      </w:r>
    </w:p>
    <w:p w:rsidR="00CC7CC4" w:rsidRPr="00CC7CC4" w:rsidRDefault="00CC7CC4" w:rsidP="00CC7CC4">
      <w:pPr>
        <w:rPr>
          <w:rFonts w:ascii="Times New Roman" w:hAnsi="Times New Roman" w:cs="Times New Roman"/>
        </w:rPr>
      </w:pPr>
      <w:r w:rsidRPr="00CC7CC4">
        <w:rPr>
          <w:rFonts w:ascii="Times New Roman" w:hAnsi="Times New Roman" w:cs="Times New Roman"/>
        </w:rPr>
        <w:t xml:space="preserve">     Branch_Name VARCHAR(15) NOT NULL,</w:t>
      </w:r>
    </w:p>
    <w:p w:rsidR="00B72FFD" w:rsidRDefault="00CC7CC4" w:rsidP="00CC7CC4">
      <w:pPr>
        <w:rPr>
          <w:rFonts w:ascii="Times New Roman" w:hAnsi="Times New Roman" w:cs="Times New Roman"/>
        </w:rPr>
      </w:pPr>
      <w:r w:rsidRPr="00CC7CC4">
        <w:rPr>
          <w:rFonts w:ascii="Times New Roman" w:hAnsi="Times New Roman" w:cs="Times New Roman"/>
        </w:rPr>
        <w:t xml:space="preserve">     Address VARCHAR(20) NOT NULL);</w:t>
      </w:r>
    </w:p>
    <w:p w:rsidR="00CC7CC4" w:rsidRDefault="00CC7CC4" w:rsidP="00CC7CC4">
      <w:pPr>
        <w:rPr>
          <w:rFonts w:ascii="Times New Roman" w:hAnsi="Times New Roman" w:cs="Times New Roman"/>
        </w:rPr>
      </w:pPr>
    </w:p>
    <w:p w:rsidR="00CC7CC4" w:rsidRDefault="00752217" w:rsidP="00CC7CC4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E6A14B5" wp14:editId="514321D6">
            <wp:extent cx="6858000" cy="10960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453" w:rsidRDefault="000E0453" w:rsidP="000E045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(7)</w:t>
      </w:r>
    </w:p>
    <w:p w:rsidR="00AA339E" w:rsidRDefault="00AA339E" w:rsidP="00CC7CC4">
      <w:pPr>
        <w:rPr>
          <w:rFonts w:ascii="Times New Roman" w:hAnsi="Times New Roman" w:cs="Times New Roman"/>
        </w:rPr>
      </w:pPr>
    </w:p>
    <w:p w:rsidR="00AA339E" w:rsidRPr="00AA339E" w:rsidRDefault="00AA339E" w:rsidP="00AA339E">
      <w:pPr>
        <w:rPr>
          <w:rFonts w:ascii="Times New Roman" w:hAnsi="Times New Roman" w:cs="Times New Roman"/>
        </w:rPr>
      </w:pPr>
      <w:r w:rsidRPr="00AA339E">
        <w:rPr>
          <w:rFonts w:ascii="Times New Roman" w:hAnsi="Times New Roman" w:cs="Times New Roman"/>
        </w:rPr>
        <w:t>CREATE TABLE BORROWER</w:t>
      </w:r>
    </w:p>
    <w:p w:rsidR="00AA339E" w:rsidRPr="00AA339E" w:rsidRDefault="00AA339E" w:rsidP="00AA339E">
      <w:pPr>
        <w:rPr>
          <w:rFonts w:ascii="Times New Roman" w:hAnsi="Times New Roman" w:cs="Times New Roman"/>
        </w:rPr>
      </w:pPr>
      <w:r w:rsidRPr="00AA339E">
        <w:rPr>
          <w:rFonts w:ascii="Times New Roman" w:hAnsi="Times New Roman" w:cs="Times New Roman"/>
        </w:rPr>
        <w:t xml:space="preserve">    (Card_No NUMBER(6) NOT NULL PRIMARY KEY,</w:t>
      </w:r>
    </w:p>
    <w:p w:rsidR="00AA339E" w:rsidRPr="00AA339E" w:rsidRDefault="00AA339E" w:rsidP="00AA339E">
      <w:pPr>
        <w:rPr>
          <w:rFonts w:ascii="Times New Roman" w:hAnsi="Times New Roman" w:cs="Times New Roman"/>
        </w:rPr>
      </w:pPr>
      <w:r w:rsidRPr="00AA339E">
        <w:rPr>
          <w:rFonts w:ascii="Times New Roman" w:hAnsi="Times New Roman" w:cs="Times New Roman"/>
        </w:rPr>
        <w:t xml:space="preserve">     Name VARCHAR2(15) NOT NULL,</w:t>
      </w:r>
    </w:p>
    <w:p w:rsidR="00AA339E" w:rsidRPr="00AA339E" w:rsidRDefault="00AA339E" w:rsidP="00AA339E">
      <w:pPr>
        <w:rPr>
          <w:rFonts w:ascii="Times New Roman" w:hAnsi="Times New Roman" w:cs="Times New Roman"/>
        </w:rPr>
      </w:pPr>
      <w:r w:rsidRPr="00AA339E">
        <w:rPr>
          <w:rFonts w:ascii="Times New Roman" w:hAnsi="Times New Roman" w:cs="Times New Roman"/>
        </w:rPr>
        <w:t xml:space="preserve">     Address VARCHAR2(20) NOT NULL,</w:t>
      </w:r>
    </w:p>
    <w:p w:rsidR="00AA339E" w:rsidRDefault="00AA339E" w:rsidP="00AA339E">
      <w:pPr>
        <w:rPr>
          <w:rFonts w:ascii="Times New Roman" w:hAnsi="Times New Roman" w:cs="Times New Roman"/>
        </w:rPr>
      </w:pPr>
      <w:r w:rsidRPr="00AA339E">
        <w:rPr>
          <w:rFonts w:ascii="Times New Roman" w:hAnsi="Times New Roman" w:cs="Times New Roman"/>
        </w:rPr>
        <w:t xml:space="preserve">     Phone NUMBER(11) NOT NULL);</w:t>
      </w:r>
    </w:p>
    <w:p w:rsidR="00AA339E" w:rsidRDefault="00AA339E" w:rsidP="00AA339E">
      <w:pPr>
        <w:rPr>
          <w:rFonts w:ascii="Times New Roman" w:hAnsi="Times New Roman" w:cs="Times New Roman"/>
        </w:rPr>
      </w:pPr>
    </w:p>
    <w:p w:rsidR="00AA339E" w:rsidRDefault="00AA339E" w:rsidP="00AA339E">
      <w:pPr>
        <w:rPr>
          <w:rFonts w:ascii="Times New Roman" w:hAnsi="Times New Roman" w:cs="Times New Roman"/>
        </w:rPr>
      </w:pPr>
    </w:p>
    <w:p w:rsidR="00AA339E" w:rsidRDefault="009E214D" w:rsidP="00AA339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B6D43FD" wp14:editId="011D4BAB">
            <wp:extent cx="6858000" cy="11861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453" w:rsidRDefault="000E0453" w:rsidP="00AA339E">
      <w:pPr>
        <w:rPr>
          <w:rFonts w:ascii="Times New Roman" w:hAnsi="Times New Roman" w:cs="Times New Roman"/>
        </w:rPr>
      </w:pPr>
    </w:p>
    <w:p w:rsidR="000E0453" w:rsidRDefault="000E0453" w:rsidP="000E045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(8)</w:t>
      </w:r>
    </w:p>
    <w:p w:rsidR="001A223D" w:rsidRDefault="001A223D" w:rsidP="00AA339E">
      <w:pPr>
        <w:rPr>
          <w:rFonts w:ascii="Times New Roman" w:hAnsi="Times New Roman" w:cs="Times New Roman"/>
        </w:rPr>
      </w:pPr>
    </w:p>
    <w:p w:rsidR="001A223D" w:rsidRPr="001A223D" w:rsidRDefault="001A223D" w:rsidP="001A223D">
      <w:pPr>
        <w:rPr>
          <w:rFonts w:ascii="Times New Roman" w:hAnsi="Times New Roman" w:cs="Times New Roman"/>
        </w:rPr>
      </w:pPr>
      <w:r w:rsidRPr="001A223D">
        <w:rPr>
          <w:rFonts w:ascii="Times New Roman" w:hAnsi="Times New Roman" w:cs="Times New Roman"/>
        </w:rPr>
        <w:t>ALTER TABLE BOOK_AUTHORS</w:t>
      </w:r>
    </w:p>
    <w:p w:rsidR="001A223D" w:rsidRDefault="001A223D" w:rsidP="001A223D">
      <w:pPr>
        <w:rPr>
          <w:rFonts w:ascii="Times New Roman" w:hAnsi="Times New Roman" w:cs="Times New Roman"/>
        </w:rPr>
      </w:pPr>
      <w:r w:rsidRPr="001A223D">
        <w:rPr>
          <w:rFonts w:ascii="Times New Roman" w:hAnsi="Times New Roman" w:cs="Times New Roman"/>
        </w:rPr>
        <w:t>ADD FOREIGN KEY (Book_Id) REFERENCES BOOK(Book_Id);</w:t>
      </w:r>
    </w:p>
    <w:p w:rsidR="001A223D" w:rsidRDefault="001A223D" w:rsidP="001A223D">
      <w:pPr>
        <w:rPr>
          <w:rFonts w:ascii="Times New Roman" w:hAnsi="Times New Roman" w:cs="Times New Roman"/>
        </w:rPr>
      </w:pPr>
    </w:p>
    <w:p w:rsidR="001A223D" w:rsidRDefault="001A223D" w:rsidP="00AE2B1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646DFC7" wp14:editId="306D8808">
            <wp:extent cx="3924300" cy="857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453" w:rsidRDefault="000E0453" w:rsidP="001A223D">
      <w:pPr>
        <w:rPr>
          <w:rFonts w:ascii="Times New Roman" w:hAnsi="Times New Roman" w:cs="Times New Roman"/>
        </w:rPr>
      </w:pPr>
    </w:p>
    <w:p w:rsidR="000E0453" w:rsidRDefault="000E0453" w:rsidP="000E045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(9)</w:t>
      </w:r>
    </w:p>
    <w:p w:rsidR="001A223D" w:rsidRDefault="001A223D" w:rsidP="001A223D">
      <w:pPr>
        <w:rPr>
          <w:rFonts w:ascii="Times New Roman" w:hAnsi="Times New Roman" w:cs="Times New Roman"/>
        </w:rPr>
      </w:pPr>
    </w:p>
    <w:p w:rsidR="008F2359" w:rsidRPr="008F2359" w:rsidRDefault="008F2359" w:rsidP="008F2359">
      <w:pPr>
        <w:rPr>
          <w:rFonts w:ascii="Times New Roman" w:hAnsi="Times New Roman" w:cs="Times New Roman"/>
        </w:rPr>
      </w:pPr>
      <w:r w:rsidRPr="008F2359">
        <w:rPr>
          <w:rFonts w:ascii="Times New Roman" w:hAnsi="Times New Roman" w:cs="Times New Roman"/>
        </w:rPr>
        <w:t>ALTER TABLE BOOK</w:t>
      </w:r>
    </w:p>
    <w:p w:rsidR="008F2359" w:rsidRDefault="008F2359" w:rsidP="008F2359">
      <w:pPr>
        <w:rPr>
          <w:rFonts w:ascii="Times New Roman" w:hAnsi="Times New Roman" w:cs="Times New Roman"/>
        </w:rPr>
      </w:pPr>
      <w:r w:rsidRPr="008F2359">
        <w:rPr>
          <w:rFonts w:ascii="Times New Roman" w:hAnsi="Times New Roman" w:cs="Times New Roman"/>
        </w:rPr>
        <w:t>ADD FOREIGN KEY (Publisher_Name) REFERENCES PUBLISHER(Name);</w:t>
      </w:r>
    </w:p>
    <w:p w:rsidR="008F2359" w:rsidRDefault="008F2359" w:rsidP="008F2359">
      <w:pPr>
        <w:rPr>
          <w:rFonts w:ascii="Times New Roman" w:hAnsi="Times New Roman" w:cs="Times New Roman"/>
        </w:rPr>
      </w:pPr>
    </w:p>
    <w:p w:rsidR="008F2359" w:rsidRDefault="00370C2C" w:rsidP="00AE2B1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A7FADD4" wp14:editId="2136E39F">
            <wp:extent cx="2886075" cy="14859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453" w:rsidRDefault="00F26ED2" w:rsidP="00F26ED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(10)</w:t>
      </w:r>
    </w:p>
    <w:p w:rsidR="00F26ED2" w:rsidRDefault="00F26ED2" w:rsidP="000E0453">
      <w:pPr>
        <w:rPr>
          <w:rFonts w:ascii="Times New Roman" w:hAnsi="Times New Roman" w:cs="Times New Roman"/>
        </w:rPr>
      </w:pPr>
    </w:p>
    <w:p w:rsidR="000E0453" w:rsidRPr="000E0453" w:rsidRDefault="000E0453" w:rsidP="000E0453">
      <w:pPr>
        <w:rPr>
          <w:rFonts w:ascii="Times New Roman" w:hAnsi="Times New Roman" w:cs="Times New Roman"/>
        </w:rPr>
      </w:pPr>
      <w:r w:rsidRPr="000E0453">
        <w:rPr>
          <w:rFonts w:ascii="Times New Roman" w:hAnsi="Times New Roman" w:cs="Times New Roman"/>
        </w:rPr>
        <w:t>ALTER TABLE BOOK_COPIES</w:t>
      </w:r>
    </w:p>
    <w:p w:rsidR="000E0453" w:rsidRDefault="000E0453" w:rsidP="000E0453">
      <w:pPr>
        <w:rPr>
          <w:rFonts w:ascii="Times New Roman" w:hAnsi="Times New Roman" w:cs="Times New Roman"/>
        </w:rPr>
      </w:pPr>
      <w:r w:rsidRPr="000E0453">
        <w:rPr>
          <w:rFonts w:ascii="Times New Roman" w:hAnsi="Times New Roman" w:cs="Times New Roman"/>
        </w:rPr>
        <w:t>ADD FOREIGN KEY (Book_Id) REFERENCES BO</w:t>
      </w:r>
      <w:r>
        <w:rPr>
          <w:rFonts w:ascii="Times New Roman" w:hAnsi="Times New Roman" w:cs="Times New Roman"/>
        </w:rPr>
        <w:t>OK(Book_I</w:t>
      </w:r>
      <w:r w:rsidRPr="000E0453">
        <w:rPr>
          <w:rFonts w:ascii="Times New Roman" w:hAnsi="Times New Roman" w:cs="Times New Roman"/>
        </w:rPr>
        <w:t>d);</w:t>
      </w:r>
    </w:p>
    <w:p w:rsidR="0086615B" w:rsidRDefault="0086615B" w:rsidP="000E0453">
      <w:pPr>
        <w:rPr>
          <w:rFonts w:ascii="Times New Roman" w:hAnsi="Times New Roman" w:cs="Times New Roman"/>
        </w:rPr>
      </w:pPr>
    </w:p>
    <w:p w:rsidR="0086615B" w:rsidRPr="0086615B" w:rsidRDefault="0086615B" w:rsidP="0086615B">
      <w:pPr>
        <w:rPr>
          <w:rFonts w:ascii="Times New Roman" w:hAnsi="Times New Roman" w:cs="Times New Roman"/>
        </w:rPr>
      </w:pPr>
      <w:r w:rsidRPr="0086615B">
        <w:rPr>
          <w:rFonts w:ascii="Times New Roman" w:hAnsi="Times New Roman" w:cs="Times New Roman"/>
        </w:rPr>
        <w:t>ALTER TABLE BOOK_COPIES</w:t>
      </w:r>
    </w:p>
    <w:p w:rsidR="0086615B" w:rsidRDefault="0086615B" w:rsidP="0086615B">
      <w:pPr>
        <w:rPr>
          <w:rFonts w:ascii="Times New Roman" w:hAnsi="Times New Roman" w:cs="Times New Roman"/>
        </w:rPr>
      </w:pPr>
      <w:r w:rsidRPr="0086615B">
        <w:rPr>
          <w:rFonts w:ascii="Times New Roman" w:hAnsi="Times New Roman" w:cs="Times New Roman"/>
        </w:rPr>
        <w:t>ADD FOREIGN KEY (Branch_Id) REFERENCES LIBRARY_BRANCH(Branch_Id);</w:t>
      </w:r>
    </w:p>
    <w:p w:rsidR="0086615B" w:rsidRDefault="0086615B" w:rsidP="0086615B">
      <w:pPr>
        <w:rPr>
          <w:rFonts w:ascii="Times New Roman" w:hAnsi="Times New Roman" w:cs="Times New Roman"/>
        </w:rPr>
      </w:pPr>
    </w:p>
    <w:p w:rsidR="0086615B" w:rsidRDefault="0086615B" w:rsidP="0086615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A0FA9B1" wp14:editId="0DA82824">
            <wp:extent cx="2152650" cy="3314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B18" w:rsidRDefault="00AE2B18" w:rsidP="000E0453">
      <w:pPr>
        <w:rPr>
          <w:rFonts w:ascii="Times New Roman" w:hAnsi="Times New Roman" w:cs="Times New Roman"/>
        </w:rPr>
      </w:pPr>
    </w:p>
    <w:p w:rsidR="00F26ED2" w:rsidRDefault="00F26ED2" w:rsidP="00F26ED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(11)</w:t>
      </w:r>
    </w:p>
    <w:p w:rsidR="00F26ED2" w:rsidRDefault="00F26ED2" w:rsidP="000E0453">
      <w:pPr>
        <w:rPr>
          <w:rFonts w:ascii="Times New Roman" w:hAnsi="Times New Roman" w:cs="Times New Roman"/>
        </w:rPr>
      </w:pPr>
    </w:p>
    <w:p w:rsidR="00A20246" w:rsidRPr="00A20246" w:rsidRDefault="00A20246" w:rsidP="00A20246">
      <w:pPr>
        <w:rPr>
          <w:rFonts w:ascii="Times New Roman" w:hAnsi="Times New Roman" w:cs="Times New Roman"/>
        </w:rPr>
      </w:pPr>
      <w:r w:rsidRPr="00A20246">
        <w:rPr>
          <w:rFonts w:ascii="Times New Roman" w:hAnsi="Times New Roman" w:cs="Times New Roman"/>
        </w:rPr>
        <w:t>ALTER TABLE BOOK_LOANS</w:t>
      </w:r>
    </w:p>
    <w:p w:rsidR="00A20246" w:rsidRDefault="00A20246" w:rsidP="00A20246">
      <w:pPr>
        <w:rPr>
          <w:rFonts w:ascii="Times New Roman" w:hAnsi="Times New Roman" w:cs="Times New Roman"/>
        </w:rPr>
      </w:pPr>
      <w:r w:rsidRPr="00A20246">
        <w:rPr>
          <w:rFonts w:ascii="Times New Roman" w:hAnsi="Times New Roman" w:cs="Times New Roman"/>
        </w:rPr>
        <w:t>ADD FOREIGN KEY (Book_Id) REFERENCES BOOK(Book_id);</w:t>
      </w:r>
    </w:p>
    <w:p w:rsidR="00A20246" w:rsidRDefault="00A20246" w:rsidP="00A20246">
      <w:pPr>
        <w:rPr>
          <w:rFonts w:ascii="Times New Roman" w:hAnsi="Times New Roman" w:cs="Times New Roman"/>
        </w:rPr>
      </w:pPr>
    </w:p>
    <w:p w:rsidR="001D27C6" w:rsidRPr="001D27C6" w:rsidRDefault="001D27C6" w:rsidP="001D27C6">
      <w:pPr>
        <w:rPr>
          <w:rFonts w:ascii="Times New Roman" w:hAnsi="Times New Roman" w:cs="Times New Roman"/>
        </w:rPr>
      </w:pPr>
      <w:r w:rsidRPr="001D27C6">
        <w:rPr>
          <w:rFonts w:ascii="Times New Roman" w:hAnsi="Times New Roman" w:cs="Times New Roman"/>
        </w:rPr>
        <w:t>ALTER TABLE BOOK_LOANS</w:t>
      </w:r>
    </w:p>
    <w:p w:rsidR="00A20246" w:rsidRDefault="001D27C6" w:rsidP="001D27C6">
      <w:pPr>
        <w:rPr>
          <w:rFonts w:ascii="Times New Roman" w:hAnsi="Times New Roman" w:cs="Times New Roman"/>
        </w:rPr>
      </w:pPr>
      <w:r w:rsidRPr="001D27C6">
        <w:rPr>
          <w:rFonts w:ascii="Times New Roman" w:hAnsi="Times New Roman" w:cs="Times New Roman"/>
        </w:rPr>
        <w:t>ADD FOREIGN KEY (Branch_Id) REFERENCES LIBRARY_BRANCH(Branch_Id);</w:t>
      </w:r>
    </w:p>
    <w:p w:rsidR="001D27C6" w:rsidRDefault="001D27C6" w:rsidP="001D27C6">
      <w:pPr>
        <w:rPr>
          <w:rFonts w:ascii="Times New Roman" w:hAnsi="Times New Roman" w:cs="Times New Roman"/>
        </w:rPr>
      </w:pPr>
    </w:p>
    <w:p w:rsidR="001D27C6" w:rsidRPr="001D27C6" w:rsidRDefault="001D27C6" w:rsidP="001D27C6">
      <w:pPr>
        <w:rPr>
          <w:rFonts w:ascii="Times New Roman" w:hAnsi="Times New Roman" w:cs="Times New Roman"/>
        </w:rPr>
      </w:pPr>
      <w:r w:rsidRPr="001D27C6">
        <w:rPr>
          <w:rFonts w:ascii="Times New Roman" w:hAnsi="Times New Roman" w:cs="Times New Roman"/>
        </w:rPr>
        <w:t>ALTER TABLE BOOK_LOANS</w:t>
      </w:r>
    </w:p>
    <w:p w:rsidR="001D27C6" w:rsidRDefault="001D27C6" w:rsidP="001D27C6">
      <w:pPr>
        <w:rPr>
          <w:rFonts w:ascii="Times New Roman" w:hAnsi="Times New Roman" w:cs="Times New Roman"/>
        </w:rPr>
      </w:pPr>
      <w:r w:rsidRPr="001D27C6">
        <w:rPr>
          <w:rFonts w:ascii="Times New Roman" w:hAnsi="Times New Roman" w:cs="Times New Roman"/>
        </w:rPr>
        <w:t>ADD FOREIGN KEY (Card_No) REFERENCES BORROWER(Card_No);</w:t>
      </w:r>
    </w:p>
    <w:p w:rsidR="008676A9" w:rsidRDefault="008676A9" w:rsidP="001D27C6">
      <w:pPr>
        <w:rPr>
          <w:rFonts w:ascii="Times New Roman" w:hAnsi="Times New Roman" w:cs="Times New Roman"/>
        </w:rPr>
      </w:pPr>
    </w:p>
    <w:p w:rsidR="008676A9" w:rsidRDefault="008676A9" w:rsidP="008676A9">
      <w:pPr>
        <w:jc w:val="center"/>
        <w:rPr>
          <w:rFonts w:ascii="Times New Roman" w:hAnsi="Times New Roman" w:cs="Times New Roman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7D2BDCA6" wp14:editId="4B823C49">
            <wp:extent cx="4791075" cy="37147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676A9" w:rsidSect="00E74B29">
      <w:footerReference w:type="even" r:id="rId31"/>
      <w:footerReference w:type="default" r:id="rId32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304D" w:rsidRDefault="004E304D" w:rsidP="00E74B29">
      <w:r>
        <w:separator/>
      </w:r>
    </w:p>
  </w:endnote>
  <w:endnote w:type="continuationSeparator" w:id="0">
    <w:p w:rsidR="004E304D" w:rsidRDefault="004E304D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:rsidTr="006709F1">
      <w:tc>
        <w:tcPr>
          <w:tcW w:w="1079" w:type="dxa"/>
        </w:tcPr>
        <w:p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:rsidR="00E74B29" w:rsidRDefault="00AE2B18" w:rsidP="00AE2B18">
          <w:pPr>
            <w:pStyle w:val="Footer"/>
          </w:pPr>
          <w:r>
            <w:t>20K-0477</w:t>
          </w:r>
        </w:p>
        <w:p w:rsidR="00AE2B18" w:rsidRPr="00874FE7" w:rsidRDefault="00AE2B18" w:rsidP="00AE2B18">
          <w:pPr>
            <w:pStyle w:val="Footer"/>
          </w:pP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676A9">
                <w:rPr>
                  <w:noProof/>
                </w:rPr>
                <w:t>8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:rsidR="00E74B29" w:rsidRPr="00E74B29" w:rsidRDefault="00E74B29" w:rsidP="006709F1">
          <w:pPr>
            <w:pStyle w:val="Footer"/>
          </w:pPr>
        </w:p>
      </w:tc>
    </w:tr>
  </w:tbl>
  <w:p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304D" w:rsidRDefault="004E304D" w:rsidP="00E74B29">
      <w:r>
        <w:separator/>
      </w:r>
    </w:p>
  </w:footnote>
  <w:footnote w:type="continuationSeparator" w:id="0">
    <w:p w:rsidR="004E304D" w:rsidRDefault="004E304D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5EC6"/>
    <w:rsid w:val="0003298D"/>
    <w:rsid w:val="00086FA5"/>
    <w:rsid w:val="000C2654"/>
    <w:rsid w:val="000E0453"/>
    <w:rsid w:val="000E4641"/>
    <w:rsid w:val="00143585"/>
    <w:rsid w:val="00151F66"/>
    <w:rsid w:val="00177F8D"/>
    <w:rsid w:val="00185F4A"/>
    <w:rsid w:val="00194198"/>
    <w:rsid w:val="001A223D"/>
    <w:rsid w:val="001D27C6"/>
    <w:rsid w:val="001D78DC"/>
    <w:rsid w:val="001E0EA3"/>
    <w:rsid w:val="00281505"/>
    <w:rsid w:val="002D2200"/>
    <w:rsid w:val="00355EC6"/>
    <w:rsid w:val="00370C2C"/>
    <w:rsid w:val="003A77AD"/>
    <w:rsid w:val="003C40A8"/>
    <w:rsid w:val="003E50ED"/>
    <w:rsid w:val="0040564B"/>
    <w:rsid w:val="0047291C"/>
    <w:rsid w:val="0048120C"/>
    <w:rsid w:val="004909D9"/>
    <w:rsid w:val="004E304D"/>
    <w:rsid w:val="00521481"/>
    <w:rsid w:val="00561727"/>
    <w:rsid w:val="0058515E"/>
    <w:rsid w:val="00665110"/>
    <w:rsid w:val="00667264"/>
    <w:rsid w:val="006709F1"/>
    <w:rsid w:val="00694AFA"/>
    <w:rsid w:val="006C60E6"/>
    <w:rsid w:val="006D54B5"/>
    <w:rsid w:val="00752217"/>
    <w:rsid w:val="0081438B"/>
    <w:rsid w:val="00837914"/>
    <w:rsid w:val="0086615B"/>
    <w:rsid w:val="008676A9"/>
    <w:rsid w:val="00874FE7"/>
    <w:rsid w:val="00885657"/>
    <w:rsid w:val="008F2359"/>
    <w:rsid w:val="00931765"/>
    <w:rsid w:val="00942387"/>
    <w:rsid w:val="00952F7D"/>
    <w:rsid w:val="0095496A"/>
    <w:rsid w:val="009659BA"/>
    <w:rsid w:val="009A38BA"/>
    <w:rsid w:val="009E214D"/>
    <w:rsid w:val="00A20246"/>
    <w:rsid w:val="00A24C94"/>
    <w:rsid w:val="00A84572"/>
    <w:rsid w:val="00AA339E"/>
    <w:rsid w:val="00AB57DA"/>
    <w:rsid w:val="00AC2AA2"/>
    <w:rsid w:val="00AC3FD0"/>
    <w:rsid w:val="00AE2B18"/>
    <w:rsid w:val="00B07199"/>
    <w:rsid w:val="00B43E11"/>
    <w:rsid w:val="00B50DEA"/>
    <w:rsid w:val="00B72FFD"/>
    <w:rsid w:val="00C22E59"/>
    <w:rsid w:val="00C57596"/>
    <w:rsid w:val="00C755AB"/>
    <w:rsid w:val="00CB008C"/>
    <w:rsid w:val="00CB5A55"/>
    <w:rsid w:val="00CC2114"/>
    <w:rsid w:val="00CC7CC4"/>
    <w:rsid w:val="00D121C2"/>
    <w:rsid w:val="00D43125"/>
    <w:rsid w:val="00D53DA6"/>
    <w:rsid w:val="00D66A3A"/>
    <w:rsid w:val="00D836F2"/>
    <w:rsid w:val="00DD7BDC"/>
    <w:rsid w:val="00DF198B"/>
    <w:rsid w:val="00E74B29"/>
    <w:rsid w:val="00F11915"/>
    <w:rsid w:val="00F26ED2"/>
    <w:rsid w:val="00F50791"/>
    <w:rsid w:val="00FB2F1A"/>
    <w:rsid w:val="00FD1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4AD41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SIL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86F068FD1264A71BFBB9D091A8F50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654DCB-406A-4328-ABA3-A89AA0A3A45D}"/>
      </w:docPartPr>
      <w:docPartBody>
        <w:p w:rsidR="00D24FE7" w:rsidRDefault="00925D52">
          <w:pPr>
            <w:pStyle w:val="086F068FD1264A71BFBB9D091A8F5070"/>
          </w:pPr>
          <w:r w:rsidRPr="00DF198B">
            <w:t>—</w:t>
          </w:r>
        </w:p>
      </w:docPartBody>
    </w:docPart>
    <w:docPart>
      <w:docPartPr>
        <w:name w:val="DA99A765A5314AEB9E0E0C24270579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8FF30D-6CCB-4B59-9273-834C04F75D0A}"/>
      </w:docPartPr>
      <w:docPartBody>
        <w:p w:rsidR="00D24FE7" w:rsidRDefault="00925D52">
          <w:pPr>
            <w:pStyle w:val="DA99A765A5314AEB9E0E0C24270579B8"/>
          </w:pPr>
          <w:r w:rsidRPr="00DF198B"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D52"/>
    <w:rsid w:val="00796AAE"/>
    <w:rsid w:val="00925D52"/>
    <w:rsid w:val="00D24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97C1A0A66504EBDAA6A1260EC4B613A">
    <w:name w:val="A97C1A0A66504EBDAA6A1260EC4B613A"/>
  </w:style>
  <w:style w:type="paragraph" w:customStyle="1" w:styleId="A3D16D630AC24BA19898AEB10D1C2571">
    <w:name w:val="A3D16D630AC24BA19898AEB10D1C2571"/>
  </w:style>
  <w:style w:type="paragraph" w:customStyle="1" w:styleId="7FAA7C413DEE4193A60C9C4481411636">
    <w:name w:val="7FAA7C413DEE4193A60C9C4481411636"/>
  </w:style>
  <w:style w:type="paragraph" w:customStyle="1" w:styleId="086F068FD1264A71BFBB9D091A8F5070">
    <w:name w:val="086F068FD1264A71BFBB9D091A8F5070"/>
  </w:style>
  <w:style w:type="paragraph" w:customStyle="1" w:styleId="F9C039992E2C4805A4335766DD379F41">
    <w:name w:val="F9C039992E2C4805A4335766DD379F41"/>
  </w:style>
  <w:style w:type="paragraph" w:customStyle="1" w:styleId="DA99A765A5314AEB9E0E0C24270579B8">
    <w:name w:val="DA99A765A5314AEB9E0E0C24270579B8"/>
  </w:style>
  <w:style w:type="paragraph" w:customStyle="1" w:styleId="E838747682864003922BFD1917FD276F">
    <w:name w:val="E838747682864003922BFD1917FD276F"/>
  </w:style>
  <w:style w:type="paragraph" w:customStyle="1" w:styleId="E299CE3BB68E4C6C8B3B1BE0D94C0E82">
    <w:name w:val="E299CE3BB68E4C6C8B3B1BE0D94C0E82"/>
  </w:style>
  <w:style w:type="paragraph" w:customStyle="1" w:styleId="Text">
    <w:name w:val="Text"/>
    <w:basedOn w:val="Normal"/>
    <w:uiPriority w:val="5"/>
    <w:qFormat/>
    <w:pPr>
      <w:spacing w:after="0" w:line="240" w:lineRule="auto"/>
    </w:pPr>
    <w:rPr>
      <w:rFonts w:eastAsiaTheme="minorHAnsi"/>
      <w:sz w:val="28"/>
      <w:szCs w:val="28"/>
    </w:rPr>
  </w:style>
  <w:style w:type="paragraph" w:customStyle="1" w:styleId="59746B32277C48328B44326DE070CF42">
    <w:name w:val="59746B32277C48328B44326DE070CF42"/>
  </w:style>
  <w:style w:type="paragraph" w:customStyle="1" w:styleId="ED47EBE1A37B4B82AB8094BBFC79C7E9">
    <w:name w:val="ED47EBE1A37B4B82AB8094BBFC79C7E9"/>
  </w:style>
  <w:style w:type="paragraph" w:customStyle="1" w:styleId="4C8435F459B44C42B4CD018C3337E150">
    <w:name w:val="4C8435F459B44C42B4CD018C3337E150"/>
  </w:style>
  <w:style w:type="paragraph" w:customStyle="1" w:styleId="EA2B7EFED4D54813B766C9119D18C4AD">
    <w:name w:val="EA2B7EFED4D54813B766C9119D18C4AD"/>
  </w:style>
  <w:style w:type="paragraph" w:customStyle="1" w:styleId="D67D886BB3A74F2885A018CFA1D8F5D6">
    <w:name w:val="D67D886BB3A74F2885A018CFA1D8F5D6"/>
  </w:style>
  <w:style w:type="paragraph" w:customStyle="1" w:styleId="F80B0631210A4BAB9FC915BD32DDE05C">
    <w:name w:val="F80B0631210A4BAB9FC915BD32DDE05C"/>
  </w:style>
  <w:style w:type="paragraph" w:customStyle="1" w:styleId="B8DAD95F686B4016BBFD8AD596657D78">
    <w:name w:val="B8DAD95F686B4016BBFD8AD596657D78"/>
  </w:style>
  <w:style w:type="paragraph" w:customStyle="1" w:styleId="7633364C9CF749199EC8E1B3E08029DC">
    <w:name w:val="7633364C9CF749199EC8E1B3E08029D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0</TotalTime>
  <Pages>8</Pages>
  <Words>402</Words>
  <Characters>2294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2022-09-12T15:42:00Z</dcterms:created>
  <dcterms:modified xsi:type="dcterms:W3CDTF">2022-09-13T10:00:00Z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