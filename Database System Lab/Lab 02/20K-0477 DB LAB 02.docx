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F7D" w:rsidRDefault="00DF198B" w:rsidP="00DF198B">
      <w:pPr>
        <w:pStyle w:val="GraphicAnchor"/>
      </w:pPr>
      <w:r w:rsidRPr="004909D9">
        <w:rPr>
          <w:noProof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DF198B" w:rsidRPr="00DF198B" w:rsidRDefault="00990175" w:rsidP="00DF1311">
            <w:pPr>
              <w:pStyle w:val="Heading1"/>
            </w:pPr>
            <w:r>
              <w:t>DB LAB 02</w:t>
            </w:r>
            <w:bookmarkStart w:id="0" w:name="_GoBack"/>
            <w:bookmarkEnd w:id="0"/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Default="00DF1311" w:rsidP="00DF1311">
            <w:pPr>
              <w:pStyle w:val="Heading2"/>
            </w:pPr>
            <w:r>
              <w:t>Mohammad Basil Ali Khan</w:t>
            </w:r>
          </w:p>
          <w:p w:rsidR="00DF1311" w:rsidRDefault="00DF1311" w:rsidP="00DF1311">
            <w:pPr>
              <w:pStyle w:val="Heading2"/>
              <w:rPr>
                <w:sz w:val="36"/>
                <w:szCs w:val="36"/>
              </w:rPr>
            </w:pPr>
            <w:r>
              <w:t>(</w:t>
            </w:r>
            <w:r w:rsidRPr="00DF1311">
              <w:rPr>
                <w:sz w:val="36"/>
                <w:szCs w:val="36"/>
              </w:rPr>
              <w:t>20K-0477)</w:t>
            </w:r>
          </w:p>
          <w:p w:rsidR="00C54466" w:rsidRPr="00C54466" w:rsidRDefault="00C54466" w:rsidP="00C54466"/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C54466" w:rsidP="00874FE7">
            <w:pPr>
              <w:pStyle w:val="Heading3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53FA51E" wp14:editId="75AE113D">
                  <wp:simplePos x="0" y="0"/>
                  <wp:positionH relativeFrom="column">
                    <wp:posOffset>893445</wp:posOffset>
                  </wp:positionH>
                  <wp:positionV relativeFrom="paragraph">
                    <wp:posOffset>-2251075</wp:posOffset>
                  </wp:positionV>
                  <wp:extent cx="2009775" cy="2009775"/>
                  <wp:effectExtent l="0" t="0" r="9525" b="952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National_University_of_Computer_and_Emerging_Sciences_log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F1311">
              <w:t>09 September 2022</w:t>
            </w:r>
          </w:p>
          <w:p w:rsidR="00874FE7" w:rsidRPr="00DF198B" w:rsidRDefault="00914F07" w:rsidP="00874FE7">
            <w:pPr>
              <w:pStyle w:val="Heading3"/>
            </w:pPr>
            <w:sdt>
              <w:sdtPr>
                <w:id w:val="-1516760087"/>
                <w:placeholder>
                  <w:docPart w:val="FCC0BDE5F5BD46D5B9C646B50877F591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DF1311" w:rsidP="00874FE7">
            <w:pPr>
              <w:pStyle w:val="Heading3"/>
            </w:pPr>
            <w:r>
              <w:t>Database and Management System</w:t>
            </w:r>
          </w:p>
          <w:p w:rsidR="00DF198B" w:rsidRPr="00DF198B" w:rsidRDefault="00914F07" w:rsidP="00874FE7">
            <w:pPr>
              <w:pStyle w:val="Heading3"/>
            </w:pPr>
            <w:sdt>
              <w:sdtPr>
                <w:id w:val="1492440299"/>
                <w:placeholder>
                  <w:docPart w:val="ACFB8050FADE464EA922ECCA87370E17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DF1311" w:rsidP="00874FE7">
            <w:pPr>
              <w:pStyle w:val="Heading3"/>
            </w:pPr>
            <w:r>
              <w:t>Sir Ahmed Budhi</w:t>
            </w:r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DF198B" w:rsidRDefault="00DF198B"/>
    <w:p w:rsidR="0048120C" w:rsidRDefault="00DF1311">
      <w:pPr>
        <w:rPr>
          <w:rFonts w:ascii="Times New Roman" w:hAnsi="Times New Roman" w:cs="Times New Roman"/>
          <w:b/>
          <w:sz w:val="32"/>
          <w:szCs w:val="32"/>
        </w:rPr>
      </w:pPr>
      <w:r w:rsidRPr="007429C7">
        <w:rPr>
          <w:rFonts w:ascii="Times New Roman" w:hAnsi="Times New Roman" w:cs="Times New Roman"/>
          <w:b/>
          <w:sz w:val="32"/>
          <w:szCs w:val="32"/>
        </w:rPr>
        <w:t>Task#01:</w:t>
      </w:r>
    </w:p>
    <w:p w:rsidR="001A76B3" w:rsidRPr="007429C7" w:rsidRDefault="001A76B3">
      <w:pPr>
        <w:rPr>
          <w:rFonts w:ascii="Times New Roman" w:hAnsi="Times New Roman" w:cs="Times New Roman"/>
          <w:b/>
          <w:sz w:val="32"/>
          <w:szCs w:val="32"/>
        </w:rPr>
      </w:pPr>
    </w:p>
    <w:p w:rsidR="00B3618E" w:rsidRPr="00B3618E" w:rsidRDefault="00B3618E" w:rsidP="00B3618E">
      <w:pPr>
        <w:rPr>
          <w:rFonts w:ascii="Times New Roman" w:hAnsi="Times New Roman" w:cs="Times New Roman"/>
        </w:rPr>
      </w:pPr>
      <w:r w:rsidRPr="00B3618E">
        <w:rPr>
          <w:rFonts w:ascii="Times New Roman" w:hAnsi="Times New Roman" w:cs="Times New Roman"/>
        </w:rPr>
        <w:t>SELECT INITCAP(FIRST_NAME), LOWER(JOB_ID)</w:t>
      </w:r>
    </w:p>
    <w:p w:rsidR="00DF1311" w:rsidRDefault="00B3618E" w:rsidP="00B3618E">
      <w:pPr>
        <w:rPr>
          <w:rFonts w:ascii="Times New Roman" w:hAnsi="Times New Roman" w:cs="Times New Roman"/>
        </w:rPr>
      </w:pPr>
      <w:r w:rsidRPr="00B3618E">
        <w:rPr>
          <w:rFonts w:ascii="Times New Roman" w:hAnsi="Times New Roman" w:cs="Times New Roman"/>
        </w:rPr>
        <w:t>FROM HR.EMPLOYEES;</w:t>
      </w:r>
    </w:p>
    <w:p w:rsidR="00D2777B" w:rsidRDefault="00D2777B" w:rsidP="00B3618E">
      <w:pPr>
        <w:rPr>
          <w:rFonts w:ascii="Times New Roman" w:hAnsi="Times New Roman" w:cs="Times New Roman"/>
        </w:rPr>
      </w:pPr>
    </w:p>
    <w:p w:rsidR="007429C7" w:rsidRDefault="00D2777B" w:rsidP="00B3618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804DA3" wp14:editId="61CF6F52">
            <wp:extent cx="6858000" cy="1871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6A" w:rsidRDefault="003C296A" w:rsidP="00B3618E">
      <w:pPr>
        <w:rPr>
          <w:rFonts w:ascii="Times New Roman" w:hAnsi="Times New Roman" w:cs="Times New Roman"/>
        </w:rPr>
      </w:pPr>
    </w:p>
    <w:p w:rsidR="003C296A" w:rsidRDefault="003C296A" w:rsidP="00B361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Task#02:</w:t>
      </w:r>
    </w:p>
    <w:p w:rsidR="0005216D" w:rsidRDefault="0005216D" w:rsidP="00B3618E">
      <w:pPr>
        <w:rPr>
          <w:rFonts w:ascii="Times New Roman" w:hAnsi="Times New Roman" w:cs="Times New Roman"/>
          <w:b/>
          <w:sz w:val="32"/>
          <w:szCs w:val="32"/>
        </w:rPr>
      </w:pPr>
    </w:p>
    <w:p w:rsidR="003C296A" w:rsidRPr="00CF673D" w:rsidRDefault="00CF673D" w:rsidP="00CF67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>--</w:t>
      </w:r>
      <w:r>
        <w:rPr>
          <w:rFonts w:ascii="Times New Roman" w:hAnsi="Times New Roman" w:cs="Times New Roman"/>
        </w:rPr>
        <w:t>Blake was not there in table so consider Steven</w:t>
      </w:r>
    </w:p>
    <w:p w:rsidR="00A66C37" w:rsidRPr="00A66C37" w:rsidRDefault="00A66C37" w:rsidP="00A66C37">
      <w:pPr>
        <w:rPr>
          <w:rFonts w:ascii="Times New Roman" w:hAnsi="Times New Roman" w:cs="Times New Roman"/>
        </w:rPr>
      </w:pPr>
      <w:r w:rsidRPr="00A66C37">
        <w:rPr>
          <w:rFonts w:ascii="Times New Roman" w:hAnsi="Times New Roman" w:cs="Times New Roman"/>
        </w:rPr>
        <w:t>SELECT EMPLOYEE_ID, UPPER(FIRST_NAME), DEPARTMENT_ID</w:t>
      </w:r>
    </w:p>
    <w:p w:rsidR="00A66C37" w:rsidRPr="00A66C37" w:rsidRDefault="00A66C37" w:rsidP="00A66C37">
      <w:pPr>
        <w:rPr>
          <w:rFonts w:ascii="Times New Roman" w:hAnsi="Times New Roman" w:cs="Times New Roman"/>
        </w:rPr>
      </w:pPr>
      <w:r w:rsidRPr="00A66C37">
        <w:rPr>
          <w:rFonts w:ascii="Times New Roman" w:hAnsi="Times New Roman" w:cs="Times New Roman"/>
        </w:rPr>
        <w:t>FROM HR.EMPLOYEES</w:t>
      </w:r>
    </w:p>
    <w:p w:rsidR="001F50D9" w:rsidRDefault="00A66C37" w:rsidP="00A66C37">
      <w:pPr>
        <w:rPr>
          <w:rFonts w:ascii="Times New Roman" w:hAnsi="Times New Roman" w:cs="Times New Roman"/>
        </w:rPr>
      </w:pPr>
      <w:r w:rsidRPr="00A66C37">
        <w:rPr>
          <w:rFonts w:ascii="Times New Roman" w:hAnsi="Times New Roman" w:cs="Times New Roman"/>
        </w:rPr>
        <w:t>WHERE first_name = 'Steven';</w:t>
      </w:r>
      <w:r w:rsidR="00CF673D">
        <w:rPr>
          <w:rFonts w:ascii="Times New Roman" w:hAnsi="Times New Roman" w:cs="Times New Roman"/>
        </w:rPr>
        <w:t xml:space="preserve"> </w:t>
      </w:r>
    </w:p>
    <w:p w:rsidR="0005216D" w:rsidRDefault="0005216D" w:rsidP="00A66C37">
      <w:pPr>
        <w:rPr>
          <w:rFonts w:ascii="Times New Roman" w:hAnsi="Times New Roman" w:cs="Times New Roman"/>
        </w:rPr>
      </w:pPr>
    </w:p>
    <w:p w:rsidR="00856568" w:rsidRDefault="00B473E9" w:rsidP="00A66C3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3A35C1" wp14:editId="375749BE">
            <wp:extent cx="6858000" cy="1570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68" w:rsidRDefault="00856568" w:rsidP="00A66C37">
      <w:pPr>
        <w:rPr>
          <w:rFonts w:ascii="Times New Roman" w:hAnsi="Times New Roman" w:cs="Times New Roman"/>
        </w:rPr>
      </w:pPr>
    </w:p>
    <w:p w:rsidR="00856568" w:rsidRPr="0040677D" w:rsidRDefault="0041153C" w:rsidP="00A66C37">
      <w:pPr>
        <w:rPr>
          <w:rFonts w:ascii="Times New Roman" w:hAnsi="Times New Roman" w:cs="Times New Roman"/>
          <w:b/>
          <w:sz w:val="32"/>
          <w:szCs w:val="32"/>
        </w:rPr>
      </w:pPr>
      <w:r w:rsidRPr="0040677D">
        <w:rPr>
          <w:rFonts w:ascii="Times New Roman" w:hAnsi="Times New Roman" w:cs="Times New Roman"/>
          <w:b/>
          <w:sz w:val="32"/>
          <w:szCs w:val="32"/>
        </w:rPr>
        <w:t>Task#03</w:t>
      </w:r>
      <w:r w:rsidR="00856568" w:rsidRPr="0040677D">
        <w:rPr>
          <w:rFonts w:ascii="Times New Roman" w:hAnsi="Times New Roman" w:cs="Times New Roman"/>
          <w:b/>
          <w:sz w:val="32"/>
          <w:szCs w:val="32"/>
        </w:rPr>
        <w:t>:</w:t>
      </w:r>
    </w:p>
    <w:p w:rsidR="0041153C" w:rsidRDefault="0041153C" w:rsidP="00A66C37">
      <w:pPr>
        <w:rPr>
          <w:rFonts w:ascii="Times New Roman" w:hAnsi="Times New Roman" w:cs="Times New Roman"/>
        </w:rPr>
      </w:pPr>
    </w:p>
    <w:p w:rsidR="008E5B4C" w:rsidRPr="00B05043" w:rsidRDefault="00B05043" w:rsidP="00B050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--1982 was not there so consider 07</w:t>
      </w:r>
    </w:p>
    <w:p w:rsidR="00B05043" w:rsidRPr="00B05043" w:rsidRDefault="00B05043" w:rsidP="00B05043">
      <w:pPr>
        <w:rPr>
          <w:rFonts w:ascii="Times New Roman" w:hAnsi="Times New Roman" w:cs="Times New Roman"/>
        </w:rPr>
      </w:pPr>
      <w:r w:rsidRPr="00B05043">
        <w:rPr>
          <w:rFonts w:ascii="Times New Roman" w:hAnsi="Times New Roman" w:cs="Times New Roman"/>
        </w:rPr>
        <w:t>SELECT EMPLOYEE_ID, HIRE_DATE, ROUND(HIRE_DATE, 'MONTH'), TRUNC(HIRE_DATE, 'MONTH')</w:t>
      </w:r>
    </w:p>
    <w:p w:rsidR="00B05043" w:rsidRPr="00B05043" w:rsidRDefault="00B05043" w:rsidP="00B05043">
      <w:pPr>
        <w:rPr>
          <w:rFonts w:ascii="Times New Roman" w:hAnsi="Times New Roman" w:cs="Times New Roman"/>
        </w:rPr>
      </w:pPr>
      <w:r w:rsidRPr="00B05043">
        <w:rPr>
          <w:rFonts w:ascii="Times New Roman" w:hAnsi="Times New Roman" w:cs="Times New Roman"/>
        </w:rPr>
        <w:t>FROM HR.EMPLOYEES</w:t>
      </w:r>
    </w:p>
    <w:p w:rsidR="008E5B4C" w:rsidRDefault="00B05043" w:rsidP="00B05043">
      <w:pPr>
        <w:rPr>
          <w:rFonts w:ascii="Times New Roman" w:hAnsi="Times New Roman" w:cs="Times New Roman"/>
        </w:rPr>
      </w:pPr>
      <w:r w:rsidRPr="00B05043">
        <w:rPr>
          <w:rFonts w:ascii="Times New Roman" w:hAnsi="Times New Roman" w:cs="Times New Roman"/>
        </w:rPr>
        <w:t>WHERE HIRE_DATE LIKE '%07';</w:t>
      </w:r>
    </w:p>
    <w:p w:rsidR="008E5B4C" w:rsidRDefault="008E5B4C" w:rsidP="00A66C37">
      <w:pPr>
        <w:rPr>
          <w:rFonts w:ascii="Times New Roman" w:hAnsi="Times New Roman" w:cs="Times New Roman"/>
        </w:rPr>
      </w:pPr>
    </w:p>
    <w:p w:rsidR="008E5B4C" w:rsidRDefault="008E5B4C" w:rsidP="00A66C37">
      <w:pPr>
        <w:rPr>
          <w:rFonts w:ascii="Times New Roman" w:hAnsi="Times New Roman" w:cs="Times New Roman"/>
        </w:rPr>
      </w:pPr>
    </w:p>
    <w:p w:rsidR="008E5B4C" w:rsidRDefault="008E5B4C" w:rsidP="00A66C37">
      <w:pPr>
        <w:rPr>
          <w:rFonts w:ascii="Times New Roman" w:hAnsi="Times New Roman" w:cs="Times New Roman"/>
        </w:rPr>
      </w:pPr>
    </w:p>
    <w:p w:rsidR="008E5B4C" w:rsidRDefault="008E5B4C" w:rsidP="00A66C37">
      <w:pPr>
        <w:rPr>
          <w:rFonts w:ascii="Times New Roman" w:hAnsi="Times New Roman" w:cs="Times New Roman"/>
        </w:rPr>
      </w:pPr>
    </w:p>
    <w:p w:rsidR="008E5B4C" w:rsidRDefault="008E5B4C" w:rsidP="00A66C37">
      <w:pPr>
        <w:rPr>
          <w:rFonts w:ascii="Times New Roman" w:hAnsi="Times New Roman" w:cs="Times New Roman"/>
        </w:rPr>
      </w:pPr>
    </w:p>
    <w:p w:rsidR="008E5B4C" w:rsidRDefault="001A7BB0" w:rsidP="00A66C3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008D6B" wp14:editId="3B1BE828">
            <wp:extent cx="6858000" cy="1812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4C" w:rsidRDefault="008E5B4C" w:rsidP="00A66C37">
      <w:pPr>
        <w:rPr>
          <w:rFonts w:ascii="Times New Roman" w:hAnsi="Times New Roman" w:cs="Times New Roman"/>
        </w:rPr>
      </w:pPr>
    </w:p>
    <w:p w:rsidR="008E5B4C" w:rsidRDefault="008E5B4C" w:rsidP="00A66C37">
      <w:pPr>
        <w:rPr>
          <w:rFonts w:ascii="Times New Roman" w:hAnsi="Times New Roman" w:cs="Times New Roman"/>
          <w:b/>
          <w:sz w:val="32"/>
          <w:szCs w:val="32"/>
        </w:rPr>
      </w:pPr>
      <w:r w:rsidRPr="0040677D">
        <w:rPr>
          <w:rFonts w:ascii="Times New Roman" w:hAnsi="Times New Roman" w:cs="Times New Roman"/>
          <w:b/>
          <w:sz w:val="32"/>
          <w:szCs w:val="32"/>
        </w:rPr>
        <w:t>Task#0</w:t>
      </w:r>
      <w:r w:rsidR="004F0526" w:rsidRPr="0040677D">
        <w:rPr>
          <w:rFonts w:ascii="Times New Roman" w:hAnsi="Times New Roman" w:cs="Times New Roman"/>
          <w:b/>
          <w:sz w:val="32"/>
          <w:szCs w:val="32"/>
        </w:rPr>
        <w:t>4</w:t>
      </w:r>
      <w:r w:rsidRPr="0040677D">
        <w:rPr>
          <w:rFonts w:ascii="Times New Roman" w:hAnsi="Times New Roman" w:cs="Times New Roman"/>
          <w:b/>
          <w:sz w:val="32"/>
          <w:szCs w:val="32"/>
        </w:rPr>
        <w:t>:</w:t>
      </w:r>
    </w:p>
    <w:p w:rsidR="00543C8B" w:rsidRDefault="00543C8B" w:rsidP="00A66C37">
      <w:pPr>
        <w:rPr>
          <w:rFonts w:ascii="Times New Roman" w:hAnsi="Times New Roman" w:cs="Times New Roman"/>
          <w:b/>
          <w:sz w:val="32"/>
          <w:szCs w:val="32"/>
        </w:rPr>
      </w:pPr>
    </w:p>
    <w:p w:rsidR="00543C8B" w:rsidRPr="00543C8B" w:rsidRDefault="00543C8B" w:rsidP="00543C8B">
      <w:pPr>
        <w:rPr>
          <w:rFonts w:ascii="Times New Roman" w:hAnsi="Times New Roman" w:cs="Times New Roman"/>
        </w:rPr>
      </w:pPr>
      <w:r w:rsidRPr="00543C8B">
        <w:rPr>
          <w:rFonts w:ascii="Times New Roman" w:hAnsi="Times New Roman" w:cs="Times New Roman"/>
        </w:rPr>
        <w:t xml:space="preserve">SELECT EMPLOYEE_ID, EXTRACT(MONTH FROM HIRE_DATE) AS MONTH_NUMBER, EXTRACT(YEAR FROM HIRE_DATE) AS YEAR_HIRED </w:t>
      </w:r>
    </w:p>
    <w:p w:rsidR="00543C8B" w:rsidRDefault="00543C8B" w:rsidP="00543C8B">
      <w:pPr>
        <w:rPr>
          <w:rFonts w:ascii="Times New Roman" w:hAnsi="Times New Roman" w:cs="Times New Roman"/>
        </w:rPr>
      </w:pPr>
      <w:r w:rsidRPr="00543C8B">
        <w:rPr>
          <w:rFonts w:ascii="Times New Roman" w:hAnsi="Times New Roman" w:cs="Times New Roman"/>
        </w:rPr>
        <w:t>FROM HR.EMPLOYEES;</w:t>
      </w:r>
    </w:p>
    <w:p w:rsidR="00543C8B" w:rsidRDefault="00543C8B" w:rsidP="00543C8B">
      <w:pPr>
        <w:rPr>
          <w:rFonts w:ascii="Times New Roman" w:hAnsi="Times New Roman" w:cs="Times New Roman"/>
        </w:rPr>
      </w:pPr>
    </w:p>
    <w:p w:rsidR="00543C8B" w:rsidRPr="00543C8B" w:rsidRDefault="008E6DA9" w:rsidP="00543C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4AA56E" wp14:editId="2ECACF78">
            <wp:extent cx="6858000" cy="1777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D2" w:rsidRDefault="006734D2" w:rsidP="00A66C37">
      <w:pPr>
        <w:rPr>
          <w:rFonts w:ascii="Times New Roman" w:hAnsi="Times New Roman" w:cs="Times New Roman"/>
        </w:rPr>
      </w:pPr>
    </w:p>
    <w:p w:rsidR="006734D2" w:rsidRPr="0040677D" w:rsidRDefault="006734D2" w:rsidP="00A66C37">
      <w:pPr>
        <w:rPr>
          <w:rFonts w:ascii="Times New Roman" w:hAnsi="Times New Roman" w:cs="Times New Roman"/>
          <w:b/>
          <w:sz w:val="32"/>
          <w:szCs w:val="32"/>
        </w:rPr>
      </w:pPr>
      <w:r w:rsidRPr="0040677D">
        <w:rPr>
          <w:rFonts w:ascii="Times New Roman" w:hAnsi="Times New Roman" w:cs="Times New Roman"/>
          <w:b/>
          <w:sz w:val="32"/>
          <w:szCs w:val="32"/>
        </w:rPr>
        <w:t>Task#05:</w:t>
      </w:r>
    </w:p>
    <w:p w:rsidR="00D85C0E" w:rsidRDefault="00D85C0E" w:rsidP="00A66C37">
      <w:pPr>
        <w:rPr>
          <w:rFonts w:ascii="Times New Roman" w:hAnsi="Times New Roman" w:cs="Times New Roman"/>
        </w:rPr>
      </w:pPr>
    </w:p>
    <w:p w:rsidR="00B04288" w:rsidRPr="00B04288" w:rsidRDefault="00B04288" w:rsidP="00B04288">
      <w:pPr>
        <w:rPr>
          <w:rFonts w:ascii="Times New Roman" w:hAnsi="Times New Roman" w:cs="Times New Roman"/>
        </w:rPr>
      </w:pPr>
      <w:r w:rsidRPr="00B04288">
        <w:rPr>
          <w:rFonts w:ascii="Times New Roman" w:hAnsi="Times New Roman" w:cs="Times New Roman"/>
        </w:rPr>
        <w:t xml:space="preserve">SELECT FIRST_NAME, LAST_NAME , JOB_ID, 12 * SALARY </w:t>
      </w:r>
    </w:p>
    <w:p w:rsidR="00D85C0E" w:rsidRDefault="00B04288" w:rsidP="00B04288">
      <w:pPr>
        <w:rPr>
          <w:rFonts w:ascii="Times New Roman" w:hAnsi="Times New Roman" w:cs="Times New Roman"/>
        </w:rPr>
      </w:pPr>
      <w:r w:rsidRPr="00B04288">
        <w:rPr>
          <w:rFonts w:ascii="Times New Roman" w:hAnsi="Times New Roman" w:cs="Times New Roman"/>
        </w:rPr>
        <w:t>FROM HR.EMPLOYEES;</w:t>
      </w:r>
    </w:p>
    <w:p w:rsidR="00302B60" w:rsidRDefault="00302B60" w:rsidP="00B04288">
      <w:pPr>
        <w:rPr>
          <w:rFonts w:ascii="Times New Roman" w:hAnsi="Times New Roman" w:cs="Times New Roman"/>
        </w:rPr>
      </w:pPr>
    </w:p>
    <w:p w:rsidR="00302B60" w:rsidRDefault="0055777B" w:rsidP="00B042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0D83AB" wp14:editId="0FEE10F7">
            <wp:extent cx="6858000" cy="1816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7B" w:rsidRDefault="0055777B" w:rsidP="00B04288">
      <w:pPr>
        <w:rPr>
          <w:rFonts w:ascii="Times New Roman" w:hAnsi="Times New Roman" w:cs="Times New Roman"/>
        </w:rPr>
      </w:pPr>
    </w:p>
    <w:p w:rsidR="00A7722C" w:rsidRDefault="00A7722C" w:rsidP="00B04288">
      <w:pPr>
        <w:rPr>
          <w:rFonts w:ascii="Times New Roman" w:hAnsi="Times New Roman" w:cs="Times New Roman"/>
          <w:b/>
          <w:sz w:val="32"/>
          <w:szCs w:val="32"/>
        </w:rPr>
      </w:pPr>
    </w:p>
    <w:p w:rsidR="0055777B" w:rsidRPr="0040677D" w:rsidRDefault="0055777B" w:rsidP="00B04288">
      <w:pPr>
        <w:rPr>
          <w:rFonts w:ascii="Times New Roman" w:hAnsi="Times New Roman" w:cs="Times New Roman"/>
          <w:b/>
          <w:sz w:val="32"/>
          <w:szCs w:val="32"/>
        </w:rPr>
      </w:pPr>
      <w:r w:rsidRPr="0040677D">
        <w:rPr>
          <w:rFonts w:ascii="Times New Roman" w:hAnsi="Times New Roman" w:cs="Times New Roman"/>
          <w:b/>
          <w:sz w:val="32"/>
          <w:szCs w:val="32"/>
        </w:rPr>
        <w:lastRenderedPageBreak/>
        <w:t>Task#06:</w:t>
      </w:r>
    </w:p>
    <w:p w:rsidR="0055777B" w:rsidRDefault="0055777B" w:rsidP="00B04288">
      <w:pPr>
        <w:rPr>
          <w:rFonts w:ascii="Times New Roman" w:hAnsi="Times New Roman" w:cs="Times New Roman"/>
        </w:rPr>
      </w:pPr>
    </w:p>
    <w:p w:rsidR="00781534" w:rsidRPr="00781534" w:rsidRDefault="00781534" w:rsidP="00781534">
      <w:pPr>
        <w:rPr>
          <w:rFonts w:ascii="Times New Roman" w:hAnsi="Times New Roman" w:cs="Times New Roman"/>
        </w:rPr>
      </w:pPr>
      <w:r w:rsidRPr="00781534">
        <w:rPr>
          <w:rFonts w:ascii="Times New Roman" w:hAnsi="Times New Roman" w:cs="Times New Roman"/>
        </w:rPr>
        <w:t>SELECT FIRST_NAME, LAST_NAME, SALARY</w:t>
      </w:r>
    </w:p>
    <w:p w:rsidR="00781534" w:rsidRPr="00781534" w:rsidRDefault="00781534" w:rsidP="00781534">
      <w:pPr>
        <w:rPr>
          <w:rFonts w:ascii="Times New Roman" w:hAnsi="Times New Roman" w:cs="Times New Roman"/>
        </w:rPr>
      </w:pPr>
      <w:r w:rsidRPr="00781534">
        <w:rPr>
          <w:rFonts w:ascii="Times New Roman" w:hAnsi="Times New Roman" w:cs="Times New Roman"/>
        </w:rPr>
        <w:t>FROM HR.EMPLOYEES</w:t>
      </w:r>
    </w:p>
    <w:p w:rsidR="0055777B" w:rsidRDefault="00781534" w:rsidP="00781534">
      <w:pPr>
        <w:rPr>
          <w:rFonts w:ascii="Times New Roman" w:hAnsi="Times New Roman" w:cs="Times New Roman"/>
        </w:rPr>
      </w:pPr>
      <w:r w:rsidRPr="00781534">
        <w:rPr>
          <w:rFonts w:ascii="Times New Roman" w:hAnsi="Times New Roman" w:cs="Times New Roman"/>
        </w:rPr>
        <w:t>ORDER BY SALARY;</w:t>
      </w:r>
    </w:p>
    <w:p w:rsidR="00781534" w:rsidRDefault="00781534" w:rsidP="00781534">
      <w:pPr>
        <w:rPr>
          <w:rFonts w:ascii="Times New Roman" w:hAnsi="Times New Roman" w:cs="Times New Roman"/>
        </w:rPr>
      </w:pPr>
    </w:p>
    <w:p w:rsidR="00781534" w:rsidRDefault="002F4C00" w:rsidP="0078153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7C71FE" wp14:editId="1739647A">
            <wp:extent cx="6858000" cy="1829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00" w:rsidRDefault="002F4C00" w:rsidP="00781534">
      <w:pPr>
        <w:rPr>
          <w:rFonts w:ascii="Times New Roman" w:hAnsi="Times New Roman" w:cs="Times New Roman"/>
        </w:rPr>
      </w:pPr>
    </w:p>
    <w:p w:rsidR="002F4C00" w:rsidRDefault="002F4C00" w:rsidP="00781534">
      <w:pPr>
        <w:rPr>
          <w:rFonts w:ascii="Times New Roman" w:hAnsi="Times New Roman" w:cs="Times New Roman"/>
        </w:rPr>
      </w:pPr>
    </w:p>
    <w:p w:rsidR="002F4C00" w:rsidRPr="0040677D" w:rsidRDefault="002F4C00" w:rsidP="00781534">
      <w:pPr>
        <w:rPr>
          <w:rFonts w:ascii="Times New Roman" w:hAnsi="Times New Roman" w:cs="Times New Roman"/>
          <w:b/>
          <w:sz w:val="32"/>
          <w:szCs w:val="32"/>
        </w:rPr>
      </w:pPr>
      <w:r w:rsidRPr="0040677D">
        <w:rPr>
          <w:rFonts w:ascii="Times New Roman" w:hAnsi="Times New Roman" w:cs="Times New Roman"/>
          <w:b/>
          <w:sz w:val="32"/>
          <w:szCs w:val="32"/>
        </w:rPr>
        <w:t>Task#07:</w:t>
      </w:r>
    </w:p>
    <w:p w:rsidR="002F4C00" w:rsidRDefault="002F4C00" w:rsidP="00781534">
      <w:pPr>
        <w:rPr>
          <w:rFonts w:ascii="Times New Roman" w:hAnsi="Times New Roman" w:cs="Times New Roman"/>
        </w:rPr>
      </w:pPr>
    </w:p>
    <w:p w:rsidR="003E7061" w:rsidRPr="003E7061" w:rsidRDefault="003E7061" w:rsidP="003E7061">
      <w:pPr>
        <w:rPr>
          <w:rFonts w:ascii="Times New Roman" w:hAnsi="Times New Roman" w:cs="Times New Roman"/>
        </w:rPr>
      </w:pPr>
      <w:r w:rsidRPr="003E7061">
        <w:rPr>
          <w:rFonts w:ascii="Times New Roman" w:hAnsi="Times New Roman" w:cs="Times New Roman"/>
        </w:rPr>
        <w:t>SELECT FIRST_NAME, LPAD(SALARY, LENGTH(SALARY) + 1, '$')</w:t>
      </w:r>
    </w:p>
    <w:p w:rsidR="002F4C00" w:rsidRDefault="003E7061" w:rsidP="003E7061">
      <w:pPr>
        <w:rPr>
          <w:rFonts w:ascii="Times New Roman" w:hAnsi="Times New Roman" w:cs="Times New Roman"/>
        </w:rPr>
      </w:pPr>
      <w:r w:rsidRPr="003E7061">
        <w:rPr>
          <w:rFonts w:ascii="Times New Roman" w:hAnsi="Times New Roman" w:cs="Times New Roman"/>
        </w:rPr>
        <w:t>FROM HR.EMPLOYEES;</w:t>
      </w:r>
    </w:p>
    <w:p w:rsidR="003E7061" w:rsidRDefault="003E7061" w:rsidP="003E7061">
      <w:pPr>
        <w:rPr>
          <w:rFonts w:ascii="Times New Roman" w:hAnsi="Times New Roman" w:cs="Times New Roman"/>
        </w:rPr>
      </w:pPr>
    </w:p>
    <w:p w:rsidR="003E7061" w:rsidRDefault="005C7804" w:rsidP="003E706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B51794" wp14:editId="7E631D03">
            <wp:extent cx="6858000" cy="1823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804" w:rsidRDefault="005C7804" w:rsidP="003E7061">
      <w:pPr>
        <w:rPr>
          <w:rFonts w:ascii="Times New Roman" w:hAnsi="Times New Roman" w:cs="Times New Roman"/>
        </w:rPr>
      </w:pPr>
    </w:p>
    <w:p w:rsidR="005C7804" w:rsidRPr="0040677D" w:rsidRDefault="005C7804" w:rsidP="003E7061">
      <w:pPr>
        <w:rPr>
          <w:rFonts w:ascii="Times New Roman" w:hAnsi="Times New Roman" w:cs="Times New Roman"/>
          <w:b/>
          <w:sz w:val="32"/>
          <w:szCs w:val="32"/>
        </w:rPr>
      </w:pPr>
      <w:r w:rsidRPr="0040677D">
        <w:rPr>
          <w:rFonts w:ascii="Times New Roman" w:hAnsi="Times New Roman" w:cs="Times New Roman"/>
          <w:b/>
          <w:sz w:val="32"/>
          <w:szCs w:val="32"/>
        </w:rPr>
        <w:t>Task#08:</w:t>
      </w:r>
    </w:p>
    <w:p w:rsidR="00181B5C" w:rsidRDefault="00181B5C" w:rsidP="003E7061">
      <w:pPr>
        <w:rPr>
          <w:rFonts w:ascii="Times New Roman" w:hAnsi="Times New Roman" w:cs="Times New Roman"/>
        </w:rPr>
      </w:pPr>
    </w:p>
    <w:p w:rsidR="00181B5C" w:rsidRPr="00181B5C" w:rsidRDefault="00181B5C" w:rsidP="00181B5C">
      <w:pPr>
        <w:rPr>
          <w:rFonts w:ascii="Times New Roman" w:hAnsi="Times New Roman" w:cs="Times New Roman"/>
        </w:rPr>
      </w:pPr>
      <w:r w:rsidRPr="00181B5C">
        <w:rPr>
          <w:rFonts w:ascii="Times New Roman" w:hAnsi="Times New Roman" w:cs="Times New Roman"/>
        </w:rPr>
        <w:t>SELECT FIRST_NAME, JOB_ID, SALARY</w:t>
      </w:r>
    </w:p>
    <w:p w:rsidR="00181B5C" w:rsidRPr="00181B5C" w:rsidRDefault="00181B5C" w:rsidP="00181B5C">
      <w:pPr>
        <w:rPr>
          <w:rFonts w:ascii="Times New Roman" w:hAnsi="Times New Roman" w:cs="Times New Roman"/>
        </w:rPr>
      </w:pPr>
      <w:r w:rsidRPr="00181B5C">
        <w:rPr>
          <w:rFonts w:ascii="Times New Roman" w:hAnsi="Times New Roman" w:cs="Times New Roman"/>
        </w:rPr>
        <w:t>FROM HR.EMPLOYEES</w:t>
      </w:r>
    </w:p>
    <w:p w:rsidR="00181B5C" w:rsidRDefault="00181B5C" w:rsidP="00181B5C">
      <w:pPr>
        <w:rPr>
          <w:rFonts w:ascii="Times New Roman" w:hAnsi="Times New Roman" w:cs="Times New Roman"/>
        </w:rPr>
      </w:pPr>
      <w:r w:rsidRPr="00181B5C">
        <w:rPr>
          <w:rFonts w:ascii="Times New Roman" w:hAnsi="Times New Roman" w:cs="Times New Roman"/>
        </w:rPr>
        <w:t>WHERE (SALARY/30) &gt; 100;</w:t>
      </w:r>
    </w:p>
    <w:p w:rsidR="005C7804" w:rsidRDefault="005C7804" w:rsidP="003E7061">
      <w:pPr>
        <w:rPr>
          <w:rFonts w:ascii="Times New Roman" w:hAnsi="Times New Roman" w:cs="Times New Roman"/>
        </w:rPr>
      </w:pPr>
    </w:p>
    <w:p w:rsidR="005C7804" w:rsidRDefault="00181B5C" w:rsidP="003E706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2F16FE" wp14:editId="6CE04248">
            <wp:extent cx="6858000" cy="1826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4B" w:rsidRDefault="0076564B" w:rsidP="003E7061">
      <w:pPr>
        <w:rPr>
          <w:rFonts w:ascii="Times New Roman" w:hAnsi="Times New Roman" w:cs="Times New Roman"/>
        </w:rPr>
      </w:pPr>
    </w:p>
    <w:p w:rsidR="0076564B" w:rsidRPr="0040677D" w:rsidRDefault="0076564B" w:rsidP="003E7061">
      <w:pPr>
        <w:rPr>
          <w:rFonts w:ascii="Times New Roman" w:hAnsi="Times New Roman" w:cs="Times New Roman"/>
          <w:b/>
          <w:sz w:val="32"/>
          <w:szCs w:val="32"/>
        </w:rPr>
      </w:pPr>
      <w:r w:rsidRPr="0040677D">
        <w:rPr>
          <w:rFonts w:ascii="Times New Roman" w:hAnsi="Times New Roman" w:cs="Times New Roman"/>
          <w:b/>
          <w:sz w:val="32"/>
          <w:szCs w:val="32"/>
        </w:rPr>
        <w:t>Task#09:</w:t>
      </w:r>
    </w:p>
    <w:p w:rsidR="0076564B" w:rsidRDefault="0076564B" w:rsidP="003E7061">
      <w:pPr>
        <w:rPr>
          <w:rFonts w:ascii="Times New Roman" w:hAnsi="Times New Roman" w:cs="Times New Roman"/>
        </w:rPr>
      </w:pPr>
    </w:p>
    <w:p w:rsidR="00DB18F7" w:rsidRPr="00DB18F7" w:rsidRDefault="00DB18F7" w:rsidP="00DB18F7">
      <w:pPr>
        <w:rPr>
          <w:rFonts w:ascii="Times New Roman" w:hAnsi="Times New Roman" w:cs="Times New Roman"/>
        </w:rPr>
      </w:pPr>
      <w:r w:rsidRPr="00DB18F7">
        <w:rPr>
          <w:rFonts w:ascii="Times New Roman" w:hAnsi="Times New Roman" w:cs="Times New Roman"/>
        </w:rPr>
        <w:t>SELECT EMPLOYEE_ID, FIRST_NAME, SAlARY, ROUND(SALARY + SALARY * 15/100, 0) AS "New_Salary", ROUND(SALARY + SALARY * 15/100, 0) - SALARY AS "Increment"</w:t>
      </w:r>
    </w:p>
    <w:p w:rsidR="0076564B" w:rsidRDefault="00DB18F7" w:rsidP="00DB18F7">
      <w:pPr>
        <w:rPr>
          <w:rFonts w:ascii="Times New Roman" w:hAnsi="Times New Roman" w:cs="Times New Roman"/>
        </w:rPr>
      </w:pPr>
      <w:r w:rsidRPr="00DB18F7">
        <w:rPr>
          <w:rFonts w:ascii="Times New Roman" w:hAnsi="Times New Roman" w:cs="Times New Roman"/>
        </w:rPr>
        <w:t>FROM HR.EMPLOYEES;</w:t>
      </w:r>
    </w:p>
    <w:p w:rsidR="005D6CA3" w:rsidRDefault="005D6CA3" w:rsidP="00DB18F7">
      <w:pPr>
        <w:rPr>
          <w:rFonts w:ascii="Times New Roman" w:hAnsi="Times New Roman" w:cs="Times New Roman"/>
        </w:rPr>
      </w:pPr>
    </w:p>
    <w:p w:rsidR="005D6CA3" w:rsidRDefault="005D6CA3" w:rsidP="00DB18F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A79856" wp14:editId="4DD2CD1A">
            <wp:extent cx="6858000" cy="1909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A3" w:rsidRDefault="005D6CA3" w:rsidP="00DB18F7">
      <w:pPr>
        <w:rPr>
          <w:rFonts w:ascii="Times New Roman" w:hAnsi="Times New Roman" w:cs="Times New Roman"/>
        </w:rPr>
      </w:pPr>
    </w:p>
    <w:p w:rsidR="0024313E" w:rsidRPr="0040677D" w:rsidRDefault="0024313E" w:rsidP="00DB18F7">
      <w:pPr>
        <w:rPr>
          <w:rFonts w:ascii="Times New Roman" w:hAnsi="Times New Roman" w:cs="Times New Roman"/>
          <w:b/>
          <w:sz w:val="32"/>
        </w:rPr>
      </w:pPr>
      <w:r w:rsidRPr="0040677D">
        <w:rPr>
          <w:rFonts w:ascii="Times New Roman" w:hAnsi="Times New Roman" w:cs="Times New Roman"/>
          <w:b/>
          <w:sz w:val="32"/>
        </w:rPr>
        <w:t>Task#10:</w:t>
      </w:r>
    </w:p>
    <w:p w:rsidR="0024313E" w:rsidRDefault="0024313E" w:rsidP="00DB18F7">
      <w:pPr>
        <w:rPr>
          <w:rFonts w:ascii="Times New Roman" w:hAnsi="Times New Roman" w:cs="Times New Roman"/>
        </w:rPr>
      </w:pPr>
    </w:p>
    <w:p w:rsidR="00F3592B" w:rsidRPr="00F3592B" w:rsidRDefault="00F3592B" w:rsidP="00F3592B">
      <w:pPr>
        <w:rPr>
          <w:rFonts w:ascii="Times New Roman" w:hAnsi="Times New Roman" w:cs="Times New Roman"/>
        </w:rPr>
      </w:pPr>
      <w:r w:rsidRPr="00F3592B">
        <w:rPr>
          <w:rFonts w:ascii="Times New Roman" w:hAnsi="Times New Roman" w:cs="Times New Roman"/>
        </w:rPr>
        <w:t xml:space="preserve">SELECT FIRST_NAME, NVL(TO_CHAR(COMMISSION_PCT), 'No Commision') as COMMISSION_PCT </w:t>
      </w:r>
    </w:p>
    <w:p w:rsidR="0024313E" w:rsidRDefault="00F3592B" w:rsidP="00F3592B">
      <w:pPr>
        <w:rPr>
          <w:rFonts w:ascii="Times New Roman" w:hAnsi="Times New Roman" w:cs="Times New Roman"/>
        </w:rPr>
      </w:pPr>
      <w:r w:rsidRPr="00F3592B">
        <w:rPr>
          <w:rFonts w:ascii="Times New Roman" w:hAnsi="Times New Roman" w:cs="Times New Roman"/>
        </w:rPr>
        <w:t>FROM HR.EMPLOYEES;</w:t>
      </w:r>
    </w:p>
    <w:p w:rsidR="00F3592B" w:rsidRDefault="00F3592B" w:rsidP="00F3592B">
      <w:pPr>
        <w:rPr>
          <w:rFonts w:ascii="Times New Roman" w:hAnsi="Times New Roman" w:cs="Times New Roman"/>
        </w:rPr>
      </w:pPr>
    </w:p>
    <w:p w:rsidR="00F3592B" w:rsidRDefault="009620F9" w:rsidP="00F3592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39E4BF" wp14:editId="6614F49B">
            <wp:extent cx="6858000" cy="1826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F9" w:rsidRDefault="009620F9" w:rsidP="00F3592B">
      <w:pPr>
        <w:rPr>
          <w:rFonts w:ascii="Times New Roman" w:hAnsi="Times New Roman" w:cs="Times New Roman"/>
        </w:rPr>
      </w:pPr>
    </w:p>
    <w:p w:rsidR="00E203A1" w:rsidRDefault="00E203A1" w:rsidP="00F3592B">
      <w:pPr>
        <w:rPr>
          <w:rFonts w:ascii="Times New Roman" w:hAnsi="Times New Roman" w:cs="Times New Roman"/>
          <w:b/>
          <w:sz w:val="32"/>
          <w:szCs w:val="32"/>
        </w:rPr>
      </w:pPr>
    </w:p>
    <w:p w:rsidR="009620F9" w:rsidRDefault="009620F9" w:rsidP="00F3592B">
      <w:pPr>
        <w:rPr>
          <w:rFonts w:ascii="Times New Roman" w:hAnsi="Times New Roman" w:cs="Times New Roman"/>
          <w:b/>
          <w:sz w:val="32"/>
          <w:szCs w:val="32"/>
        </w:rPr>
      </w:pPr>
      <w:r w:rsidRPr="0040677D">
        <w:rPr>
          <w:rFonts w:ascii="Times New Roman" w:hAnsi="Times New Roman" w:cs="Times New Roman"/>
          <w:b/>
          <w:sz w:val="32"/>
          <w:szCs w:val="32"/>
        </w:rPr>
        <w:lastRenderedPageBreak/>
        <w:t>Task#11:</w:t>
      </w:r>
    </w:p>
    <w:p w:rsidR="00C04941" w:rsidRDefault="00C04941" w:rsidP="00F3592B">
      <w:pPr>
        <w:rPr>
          <w:rFonts w:ascii="Times New Roman" w:hAnsi="Times New Roman" w:cs="Times New Roman"/>
          <w:b/>
          <w:sz w:val="32"/>
          <w:szCs w:val="32"/>
        </w:rPr>
      </w:pPr>
    </w:p>
    <w:p w:rsidR="00C04941" w:rsidRPr="00C04941" w:rsidRDefault="00C04941" w:rsidP="00C04941">
      <w:pPr>
        <w:rPr>
          <w:rFonts w:ascii="Times New Roman" w:hAnsi="Times New Roman" w:cs="Times New Roman"/>
        </w:rPr>
      </w:pPr>
      <w:r w:rsidRPr="00C04941">
        <w:rPr>
          <w:rFonts w:ascii="Times New Roman" w:hAnsi="Times New Roman" w:cs="Times New Roman"/>
        </w:rPr>
        <w:t>SELECT FIRST_NAME, LAST_NAME, HIRE_DATE , EXTRACT(DAY FROM HIRE_DATE) AS "DAY"</w:t>
      </w:r>
    </w:p>
    <w:p w:rsidR="00C04941" w:rsidRPr="00C04941" w:rsidRDefault="00C04941" w:rsidP="00C04941">
      <w:pPr>
        <w:rPr>
          <w:rFonts w:ascii="Times New Roman" w:hAnsi="Times New Roman" w:cs="Times New Roman"/>
        </w:rPr>
      </w:pPr>
      <w:r w:rsidRPr="00C04941">
        <w:rPr>
          <w:rFonts w:ascii="Times New Roman" w:hAnsi="Times New Roman" w:cs="Times New Roman"/>
        </w:rPr>
        <w:t>FROM HR.EMPLOYEES;</w:t>
      </w:r>
    </w:p>
    <w:p w:rsidR="00E203A1" w:rsidRDefault="00E203A1" w:rsidP="00F3592B">
      <w:pPr>
        <w:rPr>
          <w:rFonts w:ascii="Times New Roman" w:hAnsi="Times New Roman" w:cs="Times New Roman"/>
          <w:b/>
          <w:sz w:val="32"/>
          <w:szCs w:val="32"/>
        </w:rPr>
      </w:pPr>
    </w:p>
    <w:p w:rsidR="00E203A1" w:rsidRPr="00D23461" w:rsidRDefault="00C04941" w:rsidP="00F3592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522CD0" wp14:editId="50CAF502">
            <wp:extent cx="6858000" cy="18262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F9" w:rsidRDefault="009620F9" w:rsidP="00F3592B">
      <w:pPr>
        <w:rPr>
          <w:rFonts w:ascii="Times New Roman" w:hAnsi="Times New Roman" w:cs="Times New Roman"/>
        </w:rPr>
      </w:pPr>
    </w:p>
    <w:p w:rsidR="009620F9" w:rsidRPr="0040677D" w:rsidRDefault="009620F9" w:rsidP="00F3592B">
      <w:pPr>
        <w:rPr>
          <w:rFonts w:ascii="Times New Roman" w:hAnsi="Times New Roman" w:cs="Times New Roman"/>
          <w:b/>
          <w:sz w:val="32"/>
          <w:szCs w:val="32"/>
        </w:rPr>
      </w:pPr>
      <w:r w:rsidRPr="0040677D">
        <w:rPr>
          <w:rFonts w:ascii="Times New Roman" w:hAnsi="Times New Roman" w:cs="Times New Roman"/>
          <w:b/>
          <w:sz w:val="32"/>
          <w:szCs w:val="32"/>
        </w:rPr>
        <w:t>Task#12:</w:t>
      </w:r>
    </w:p>
    <w:p w:rsidR="009620F9" w:rsidRDefault="009620F9" w:rsidP="00F3592B">
      <w:pPr>
        <w:rPr>
          <w:rFonts w:ascii="Times New Roman" w:hAnsi="Times New Roman" w:cs="Times New Roman"/>
        </w:rPr>
      </w:pPr>
    </w:p>
    <w:p w:rsidR="00CC3850" w:rsidRPr="00CC3850" w:rsidRDefault="00CC3850" w:rsidP="00CC3850">
      <w:pPr>
        <w:rPr>
          <w:rFonts w:ascii="Times New Roman" w:hAnsi="Times New Roman" w:cs="Times New Roman"/>
        </w:rPr>
      </w:pPr>
      <w:r w:rsidRPr="00CC3850">
        <w:rPr>
          <w:rFonts w:ascii="Times New Roman" w:hAnsi="Times New Roman" w:cs="Times New Roman"/>
        </w:rPr>
        <w:t>SELECT INITCAP(FIRST_NAME) As "Name", LENGTH(FIRST_NAME) As "Length"</w:t>
      </w:r>
    </w:p>
    <w:p w:rsidR="00CC3850" w:rsidRPr="00CC3850" w:rsidRDefault="00CC3850" w:rsidP="00CC3850">
      <w:pPr>
        <w:rPr>
          <w:rFonts w:ascii="Times New Roman" w:hAnsi="Times New Roman" w:cs="Times New Roman"/>
        </w:rPr>
      </w:pPr>
      <w:r w:rsidRPr="00CC3850">
        <w:rPr>
          <w:rFonts w:ascii="Times New Roman" w:hAnsi="Times New Roman" w:cs="Times New Roman"/>
        </w:rPr>
        <w:t>FROM HR.EMPLOYEES</w:t>
      </w:r>
    </w:p>
    <w:p w:rsidR="009620F9" w:rsidRDefault="00CC3850" w:rsidP="00CC3850">
      <w:pPr>
        <w:rPr>
          <w:rFonts w:ascii="Times New Roman" w:hAnsi="Times New Roman" w:cs="Times New Roman"/>
        </w:rPr>
      </w:pPr>
      <w:r w:rsidRPr="00CC3850">
        <w:rPr>
          <w:rFonts w:ascii="Times New Roman" w:hAnsi="Times New Roman" w:cs="Times New Roman"/>
        </w:rPr>
        <w:t>WHERE FIRST_NAME LIKE 'J%' OR FIRST_NAME LIKE 'M%' OR FIRST_NAME LIKE 'A%';</w:t>
      </w:r>
    </w:p>
    <w:p w:rsidR="00CC3850" w:rsidRDefault="00CC3850" w:rsidP="00CC3850">
      <w:pPr>
        <w:rPr>
          <w:rFonts w:ascii="Times New Roman" w:hAnsi="Times New Roman" w:cs="Times New Roman"/>
        </w:rPr>
      </w:pPr>
    </w:p>
    <w:p w:rsidR="00CC3850" w:rsidRDefault="00CC3850" w:rsidP="00CC38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EF9057" wp14:editId="024E21E6">
            <wp:extent cx="6858000" cy="18243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50" w:rsidRDefault="00CC3850" w:rsidP="00CC3850">
      <w:pPr>
        <w:rPr>
          <w:rFonts w:ascii="Times New Roman" w:hAnsi="Times New Roman" w:cs="Times New Roman"/>
        </w:rPr>
      </w:pPr>
    </w:p>
    <w:p w:rsidR="00CC3850" w:rsidRDefault="00CC3850" w:rsidP="00CC3850">
      <w:pPr>
        <w:rPr>
          <w:rFonts w:ascii="Times New Roman" w:hAnsi="Times New Roman" w:cs="Times New Roman"/>
        </w:rPr>
      </w:pPr>
    </w:p>
    <w:p w:rsidR="00CC3850" w:rsidRDefault="00CC3850" w:rsidP="00CC3850">
      <w:pPr>
        <w:rPr>
          <w:rFonts w:ascii="Times New Roman" w:hAnsi="Times New Roman" w:cs="Times New Roman"/>
          <w:b/>
          <w:sz w:val="32"/>
          <w:szCs w:val="32"/>
        </w:rPr>
      </w:pPr>
      <w:r w:rsidRPr="0040677D">
        <w:rPr>
          <w:rFonts w:ascii="Times New Roman" w:hAnsi="Times New Roman" w:cs="Times New Roman"/>
          <w:b/>
          <w:sz w:val="32"/>
          <w:szCs w:val="32"/>
        </w:rPr>
        <w:t>T</w:t>
      </w:r>
      <w:r w:rsidR="0040677D" w:rsidRPr="0040677D">
        <w:rPr>
          <w:rFonts w:ascii="Times New Roman" w:hAnsi="Times New Roman" w:cs="Times New Roman"/>
          <w:b/>
          <w:sz w:val="32"/>
          <w:szCs w:val="32"/>
        </w:rPr>
        <w:t>as</w:t>
      </w:r>
      <w:r w:rsidRPr="0040677D">
        <w:rPr>
          <w:rFonts w:ascii="Times New Roman" w:hAnsi="Times New Roman" w:cs="Times New Roman"/>
          <w:b/>
          <w:sz w:val="32"/>
          <w:szCs w:val="32"/>
        </w:rPr>
        <w:t>k#13:</w:t>
      </w:r>
    </w:p>
    <w:p w:rsidR="007C7DDA" w:rsidRDefault="007C7DDA" w:rsidP="00CC3850">
      <w:pPr>
        <w:rPr>
          <w:rFonts w:ascii="Times New Roman" w:hAnsi="Times New Roman" w:cs="Times New Roman"/>
          <w:b/>
          <w:sz w:val="32"/>
          <w:szCs w:val="32"/>
        </w:rPr>
      </w:pPr>
    </w:p>
    <w:p w:rsidR="00A22C0A" w:rsidRPr="00A22C0A" w:rsidRDefault="00A22C0A" w:rsidP="00CC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--No employee was 35 years old so consider 20</w:t>
      </w:r>
    </w:p>
    <w:p w:rsidR="00A22C0A" w:rsidRPr="00A22C0A" w:rsidRDefault="00A22C0A" w:rsidP="00A22C0A">
      <w:pPr>
        <w:rPr>
          <w:rFonts w:ascii="Times New Roman" w:hAnsi="Times New Roman" w:cs="Times New Roman"/>
        </w:rPr>
      </w:pPr>
      <w:r w:rsidRPr="00A22C0A">
        <w:rPr>
          <w:rFonts w:ascii="Times New Roman" w:hAnsi="Times New Roman" w:cs="Times New Roman"/>
        </w:rPr>
        <w:t>SELECT FIRST_NAME, LAST_NAME,  EXTRACT(YEAR FROM HIRE_DATE) AS "JOINED YEAR", EXTRACT(YEAR FROM CURRENT_DATE) AS "CURRENT YEAR"</w:t>
      </w:r>
    </w:p>
    <w:p w:rsidR="00A22C0A" w:rsidRPr="00A22C0A" w:rsidRDefault="00A22C0A" w:rsidP="00A22C0A">
      <w:pPr>
        <w:rPr>
          <w:rFonts w:ascii="Times New Roman" w:hAnsi="Times New Roman" w:cs="Times New Roman"/>
        </w:rPr>
      </w:pPr>
      <w:r w:rsidRPr="00A22C0A">
        <w:rPr>
          <w:rFonts w:ascii="Times New Roman" w:hAnsi="Times New Roman" w:cs="Times New Roman"/>
        </w:rPr>
        <w:t>FROM HR.EMPLOYEES</w:t>
      </w:r>
    </w:p>
    <w:p w:rsidR="007C7DDA" w:rsidRDefault="00A22C0A" w:rsidP="00A22C0A">
      <w:pPr>
        <w:rPr>
          <w:rFonts w:ascii="Times New Roman" w:hAnsi="Times New Roman" w:cs="Times New Roman"/>
        </w:rPr>
      </w:pPr>
      <w:r w:rsidRPr="00A22C0A">
        <w:rPr>
          <w:rFonts w:ascii="Times New Roman" w:hAnsi="Times New Roman" w:cs="Times New Roman"/>
        </w:rPr>
        <w:t>WHERE EXTRACT(YEAR FROM CURRENT_DATE) - EXTRACT(YEAR FROM HIRE_DATE) = 20;</w:t>
      </w:r>
    </w:p>
    <w:p w:rsidR="00A5130E" w:rsidRDefault="00A5130E" w:rsidP="00A22C0A">
      <w:pPr>
        <w:rPr>
          <w:rFonts w:ascii="Times New Roman" w:hAnsi="Times New Roman" w:cs="Times New Roman"/>
        </w:rPr>
      </w:pPr>
    </w:p>
    <w:p w:rsidR="00A5130E" w:rsidRDefault="00A5130E" w:rsidP="00A22C0A">
      <w:pPr>
        <w:rPr>
          <w:rFonts w:ascii="Times New Roman" w:hAnsi="Times New Roman" w:cs="Times New Roman"/>
        </w:rPr>
      </w:pPr>
    </w:p>
    <w:p w:rsidR="00A5130E" w:rsidRDefault="00A5130E" w:rsidP="00A22C0A">
      <w:pPr>
        <w:rPr>
          <w:rFonts w:ascii="Times New Roman" w:hAnsi="Times New Roman" w:cs="Times New Roman"/>
        </w:rPr>
      </w:pPr>
    </w:p>
    <w:p w:rsidR="00A5130E" w:rsidRDefault="00A5130E" w:rsidP="00A22C0A">
      <w:pPr>
        <w:rPr>
          <w:rFonts w:ascii="Times New Roman" w:hAnsi="Times New Roman" w:cs="Times New Roman"/>
        </w:rPr>
      </w:pPr>
    </w:p>
    <w:p w:rsidR="00A5130E" w:rsidRDefault="00A5130E" w:rsidP="00A22C0A">
      <w:pPr>
        <w:rPr>
          <w:rFonts w:ascii="Times New Roman" w:hAnsi="Times New Roman" w:cs="Times New Roman"/>
        </w:rPr>
      </w:pPr>
    </w:p>
    <w:p w:rsidR="00A5130E" w:rsidRPr="007C7DDA" w:rsidRDefault="00A5130E" w:rsidP="00A22C0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526329" wp14:editId="4A93E5DB">
            <wp:extent cx="6858000" cy="1555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8B" w:rsidRDefault="00626F8B" w:rsidP="00CC3850">
      <w:pPr>
        <w:rPr>
          <w:rFonts w:ascii="Times New Roman" w:hAnsi="Times New Roman" w:cs="Times New Roman"/>
        </w:rPr>
      </w:pPr>
    </w:p>
    <w:p w:rsidR="00626F8B" w:rsidRPr="0040677D" w:rsidRDefault="00626F8B" w:rsidP="00CC3850">
      <w:pPr>
        <w:rPr>
          <w:rFonts w:ascii="Times New Roman" w:hAnsi="Times New Roman" w:cs="Times New Roman"/>
          <w:b/>
          <w:sz w:val="32"/>
          <w:szCs w:val="32"/>
        </w:rPr>
      </w:pPr>
      <w:r w:rsidRPr="0040677D">
        <w:rPr>
          <w:rFonts w:ascii="Times New Roman" w:hAnsi="Times New Roman" w:cs="Times New Roman"/>
          <w:b/>
          <w:sz w:val="32"/>
          <w:szCs w:val="32"/>
        </w:rPr>
        <w:t>Task#14:</w:t>
      </w:r>
    </w:p>
    <w:p w:rsidR="00116B7F" w:rsidRDefault="00116B7F" w:rsidP="00CC3850">
      <w:pPr>
        <w:rPr>
          <w:rFonts w:ascii="Times New Roman" w:hAnsi="Times New Roman" w:cs="Times New Roman"/>
        </w:rPr>
      </w:pPr>
    </w:p>
    <w:p w:rsidR="00116B7F" w:rsidRPr="00116B7F" w:rsidRDefault="00116B7F" w:rsidP="00116B7F">
      <w:pPr>
        <w:rPr>
          <w:rFonts w:ascii="Times New Roman" w:hAnsi="Times New Roman" w:cs="Times New Roman"/>
        </w:rPr>
      </w:pPr>
      <w:r w:rsidRPr="00116B7F">
        <w:rPr>
          <w:rFonts w:ascii="Times New Roman" w:hAnsi="Times New Roman" w:cs="Times New Roman"/>
        </w:rPr>
        <w:t>SELECT SUM(SALARY)</w:t>
      </w:r>
    </w:p>
    <w:p w:rsidR="00116B7F" w:rsidRDefault="00116B7F" w:rsidP="00116B7F">
      <w:pPr>
        <w:rPr>
          <w:rFonts w:ascii="Times New Roman" w:hAnsi="Times New Roman" w:cs="Times New Roman"/>
        </w:rPr>
      </w:pPr>
      <w:r w:rsidRPr="00116B7F">
        <w:rPr>
          <w:rFonts w:ascii="Times New Roman" w:hAnsi="Times New Roman" w:cs="Times New Roman"/>
        </w:rPr>
        <w:t>FROM HR.EMPLOYEES;</w:t>
      </w:r>
    </w:p>
    <w:p w:rsidR="00CC3850" w:rsidRDefault="00CC3850" w:rsidP="00CC3850">
      <w:pPr>
        <w:rPr>
          <w:rFonts w:ascii="Times New Roman" w:hAnsi="Times New Roman" w:cs="Times New Roman"/>
        </w:rPr>
      </w:pPr>
    </w:p>
    <w:p w:rsidR="00CC3850" w:rsidRDefault="00116B7F" w:rsidP="00CC38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B5CED6" wp14:editId="16FC14AC">
            <wp:extent cx="6858000" cy="967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4C" w:rsidRDefault="008E5B4C" w:rsidP="00A66C37">
      <w:pPr>
        <w:rPr>
          <w:rFonts w:ascii="Times New Roman" w:hAnsi="Times New Roman" w:cs="Times New Roman"/>
        </w:rPr>
      </w:pPr>
    </w:p>
    <w:p w:rsidR="00856568" w:rsidRDefault="00856568" w:rsidP="00A66C37">
      <w:pPr>
        <w:rPr>
          <w:rFonts w:ascii="Times New Roman" w:hAnsi="Times New Roman" w:cs="Times New Roman"/>
        </w:rPr>
      </w:pPr>
    </w:p>
    <w:p w:rsidR="00856568" w:rsidRPr="00770C37" w:rsidRDefault="00856568" w:rsidP="00A66C37">
      <w:pPr>
        <w:rPr>
          <w:rFonts w:ascii="Times New Roman" w:hAnsi="Times New Roman" w:cs="Times New Roman"/>
        </w:rPr>
      </w:pPr>
    </w:p>
    <w:p w:rsidR="00036125" w:rsidRDefault="00036125" w:rsidP="00B3618E">
      <w:pPr>
        <w:rPr>
          <w:rFonts w:ascii="Times New Roman" w:hAnsi="Times New Roman" w:cs="Times New Roman"/>
        </w:rPr>
      </w:pPr>
    </w:p>
    <w:p w:rsidR="00B3618E" w:rsidRDefault="00B3618E" w:rsidP="00B3618E">
      <w:pPr>
        <w:rPr>
          <w:rFonts w:ascii="Times New Roman" w:hAnsi="Times New Roman" w:cs="Times New Roman"/>
        </w:rPr>
      </w:pPr>
    </w:p>
    <w:p w:rsidR="00B3618E" w:rsidRPr="00B3618E" w:rsidRDefault="00B3618E" w:rsidP="00B3618E">
      <w:pPr>
        <w:rPr>
          <w:rFonts w:ascii="Times New Roman" w:hAnsi="Times New Roman" w:cs="Times New Roman"/>
        </w:rPr>
      </w:pPr>
    </w:p>
    <w:sectPr w:rsidR="00B3618E" w:rsidRPr="00B3618E" w:rsidSect="00E74B29">
      <w:footerReference w:type="even" r:id="rId26"/>
      <w:footerReference w:type="default" r:id="rId27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4F07" w:rsidRDefault="00914F07" w:rsidP="00E74B29">
      <w:r>
        <w:separator/>
      </w:r>
    </w:p>
  </w:endnote>
  <w:endnote w:type="continuationSeparator" w:id="0">
    <w:p w:rsidR="00914F07" w:rsidRDefault="00914F07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:rsidTr="006709F1"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:rsidR="00E74B29" w:rsidRPr="00874FE7" w:rsidRDefault="00DF1311" w:rsidP="00DF1311">
          <w:pPr>
            <w:pStyle w:val="Footer"/>
          </w:pPr>
          <w:r>
            <w:t>20K-0477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990175">
                <w:rPr>
                  <w:noProof/>
                </w:rPr>
                <w:t>7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</w:tr>
  </w:tbl>
  <w:p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4F07" w:rsidRDefault="00914F07" w:rsidP="00E74B29">
      <w:r>
        <w:separator/>
      </w:r>
    </w:p>
  </w:footnote>
  <w:footnote w:type="continuationSeparator" w:id="0">
    <w:p w:rsidR="00914F07" w:rsidRDefault="00914F07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95873"/>
    <w:multiLevelType w:val="hybridMultilevel"/>
    <w:tmpl w:val="0ADE47E4"/>
    <w:lvl w:ilvl="0" w:tplc="A878AC6A">
      <w:start w:val="9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6D6A87"/>
    <w:multiLevelType w:val="hybridMultilevel"/>
    <w:tmpl w:val="8626F9FC"/>
    <w:lvl w:ilvl="0" w:tplc="A754D262">
      <w:start w:val="9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AA78CD"/>
    <w:multiLevelType w:val="hybridMultilevel"/>
    <w:tmpl w:val="88967A7C"/>
    <w:lvl w:ilvl="0" w:tplc="4442109C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311"/>
    <w:rsid w:val="00036125"/>
    <w:rsid w:val="0005216D"/>
    <w:rsid w:val="00086FA5"/>
    <w:rsid w:val="000E4641"/>
    <w:rsid w:val="00116B7F"/>
    <w:rsid w:val="00151F66"/>
    <w:rsid w:val="00177F8D"/>
    <w:rsid w:val="00181B5C"/>
    <w:rsid w:val="00185F4A"/>
    <w:rsid w:val="001A76B3"/>
    <w:rsid w:val="001A7BB0"/>
    <w:rsid w:val="001F50D9"/>
    <w:rsid w:val="0024313E"/>
    <w:rsid w:val="002B3824"/>
    <w:rsid w:val="002D2200"/>
    <w:rsid w:val="002F4C00"/>
    <w:rsid w:val="00302B60"/>
    <w:rsid w:val="003C296A"/>
    <w:rsid w:val="003E7061"/>
    <w:rsid w:val="0040564B"/>
    <w:rsid w:val="0040677D"/>
    <w:rsid w:val="0041153C"/>
    <w:rsid w:val="0048120C"/>
    <w:rsid w:val="004909D9"/>
    <w:rsid w:val="004F0526"/>
    <w:rsid w:val="00521481"/>
    <w:rsid w:val="00543C8B"/>
    <w:rsid w:val="0055777B"/>
    <w:rsid w:val="005C7804"/>
    <w:rsid w:val="005D6CA3"/>
    <w:rsid w:val="00626F8B"/>
    <w:rsid w:val="00665110"/>
    <w:rsid w:val="006709F1"/>
    <w:rsid w:val="006734D2"/>
    <w:rsid w:val="006C60E6"/>
    <w:rsid w:val="007429C7"/>
    <w:rsid w:val="0076564B"/>
    <w:rsid w:val="00770C37"/>
    <w:rsid w:val="00781534"/>
    <w:rsid w:val="007C7DDA"/>
    <w:rsid w:val="00837914"/>
    <w:rsid w:val="00856568"/>
    <w:rsid w:val="00874FE7"/>
    <w:rsid w:val="008E5B4C"/>
    <w:rsid w:val="008E6DA9"/>
    <w:rsid w:val="00914F07"/>
    <w:rsid w:val="00952F7D"/>
    <w:rsid w:val="0095496A"/>
    <w:rsid w:val="009620F9"/>
    <w:rsid w:val="00990175"/>
    <w:rsid w:val="009A38BA"/>
    <w:rsid w:val="00A22C0A"/>
    <w:rsid w:val="00A5130E"/>
    <w:rsid w:val="00A66C37"/>
    <w:rsid w:val="00A7722C"/>
    <w:rsid w:val="00B04288"/>
    <w:rsid w:val="00B05043"/>
    <w:rsid w:val="00B3618E"/>
    <w:rsid w:val="00B43E11"/>
    <w:rsid w:val="00B473E9"/>
    <w:rsid w:val="00BF55F7"/>
    <w:rsid w:val="00C04941"/>
    <w:rsid w:val="00C54466"/>
    <w:rsid w:val="00C755AB"/>
    <w:rsid w:val="00CC3850"/>
    <w:rsid w:val="00CF673D"/>
    <w:rsid w:val="00D23461"/>
    <w:rsid w:val="00D2777B"/>
    <w:rsid w:val="00D43125"/>
    <w:rsid w:val="00D66A3A"/>
    <w:rsid w:val="00D85C0E"/>
    <w:rsid w:val="00DB18F7"/>
    <w:rsid w:val="00DF1311"/>
    <w:rsid w:val="00DF198B"/>
    <w:rsid w:val="00E203A1"/>
    <w:rsid w:val="00E22C9B"/>
    <w:rsid w:val="00E55E0A"/>
    <w:rsid w:val="00E74B29"/>
    <w:rsid w:val="00F3592B"/>
    <w:rsid w:val="00F50791"/>
    <w:rsid w:val="00F6107F"/>
    <w:rsid w:val="00FA6898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66748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CF6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SIL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CC0BDE5F5BD46D5B9C646B50877F5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BFFD92-EE41-4BAE-8641-5D6FB3A2E35E}"/>
      </w:docPartPr>
      <w:docPartBody>
        <w:p w:rsidR="006176CE" w:rsidRDefault="002070BE">
          <w:pPr>
            <w:pStyle w:val="FCC0BDE5F5BD46D5B9C646B50877F591"/>
          </w:pPr>
          <w:r w:rsidRPr="00DF198B">
            <w:t>—</w:t>
          </w:r>
        </w:p>
      </w:docPartBody>
    </w:docPart>
    <w:docPart>
      <w:docPartPr>
        <w:name w:val="ACFB8050FADE464EA922ECCA87370E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A46698-1F6B-4B51-A57A-A7C2A0580565}"/>
      </w:docPartPr>
      <w:docPartBody>
        <w:p w:rsidR="006176CE" w:rsidRDefault="002070BE">
          <w:pPr>
            <w:pStyle w:val="ACFB8050FADE464EA922ECCA87370E17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0BE"/>
    <w:rsid w:val="000F4B8D"/>
    <w:rsid w:val="002070BE"/>
    <w:rsid w:val="006176CE"/>
    <w:rsid w:val="00A91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FAA935CB7F4452B409D3008A9B6740">
    <w:name w:val="7BFAA935CB7F4452B409D3008A9B6740"/>
  </w:style>
  <w:style w:type="paragraph" w:customStyle="1" w:styleId="CB3041B859E34D54A697E92795D1B90C">
    <w:name w:val="CB3041B859E34D54A697E92795D1B90C"/>
  </w:style>
  <w:style w:type="paragraph" w:customStyle="1" w:styleId="17DC5003E15B49229F01D246B7723B48">
    <w:name w:val="17DC5003E15B49229F01D246B7723B48"/>
  </w:style>
  <w:style w:type="paragraph" w:customStyle="1" w:styleId="FCC0BDE5F5BD46D5B9C646B50877F591">
    <w:name w:val="FCC0BDE5F5BD46D5B9C646B50877F591"/>
  </w:style>
  <w:style w:type="paragraph" w:customStyle="1" w:styleId="150D1E8B19E640A7A05F58F6B1DF0708">
    <w:name w:val="150D1E8B19E640A7A05F58F6B1DF0708"/>
  </w:style>
  <w:style w:type="paragraph" w:customStyle="1" w:styleId="ACFB8050FADE464EA922ECCA87370E17">
    <w:name w:val="ACFB8050FADE464EA922ECCA87370E17"/>
  </w:style>
  <w:style w:type="paragraph" w:customStyle="1" w:styleId="5F8CD4D8BBCD4702AFB3B8483A9C7E5C">
    <w:name w:val="5F8CD4D8BBCD4702AFB3B8483A9C7E5C"/>
  </w:style>
  <w:style w:type="paragraph" w:customStyle="1" w:styleId="2B67CAF56B8745B2BC22CEE326A14864">
    <w:name w:val="2B67CAF56B8745B2BC22CEE326A14864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725C54CD5ACB494A98AD42FE4B64011A">
    <w:name w:val="725C54CD5ACB494A98AD42FE4B64011A"/>
  </w:style>
  <w:style w:type="paragraph" w:customStyle="1" w:styleId="44E4731669CF46DBAEBB6EAF236026E1">
    <w:name w:val="44E4731669CF46DBAEBB6EAF236026E1"/>
  </w:style>
  <w:style w:type="paragraph" w:customStyle="1" w:styleId="5BC328D5178948A0A025D0221887D3BF">
    <w:name w:val="5BC328D5178948A0A025D0221887D3BF"/>
  </w:style>
  <w:style w:type="paragraph" w:customStyle="1" w:styleId="4D59CAAFA6124D5F9583CBC5732EDD27">
    <w:name w:val="4D59CAAFA6124D5F9583CBC5732EDD27"/>
  </w:style>
  <w:style w:type="paragraph" w:customStyle="1" w:styleId="A881CB19A53E4A50B2B9DA76D5B585FE">
    <w:name w:val="A881CB19A53E4A50B2B9DA76D5B585FE"/>
  </w:style>
  <w:style w:type="paragraph" w:customStyle="1" w:styleId="BC29642792DB41DAA4097E8DFF8D38DB">
    <w:name w:val="BC29642792DB41DAA4097E8DFF8D38DB"/>
  </w:style>
  <w:style w:type="paragraph" w:customStyle="1" w:styleId="B6F577E2E9A84B71B73DBB960003C10A">
    <w:name w:val="B6F577E2E9A84B71B73DBB960003C10A"/>
  </w:style>
  <w:style w:type="paragraph" w:customStyle="1" w:styleId="34E0D539F6814442ACA299A72B52A44B">
    <w:name w:val="34E0D539F6814442ACA299A72B52A4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7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2022-09-09T13:37:00Z</dcterms:created>
  <dcterms:modified xsi:type="dcterms:W3CDTF">2022-09-10T10:38:00Z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