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259" w:rsidRPr="008A5F4C" w:rsidRDefault="001F02B8">
      <w:r w:rsidRPr="00D85677">
        <w:rPr>
          <w:rFonts w:ascii="Calibri" w:eastAsia="Times New Roman" w:hAnsi="Calibri" w:cs="Times New Roman"/>
          <w:noProof/>
          <w:color w:val="44546A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" name="Rectangle 6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o="urn:schemas-microsoft-com:office:office" xmlns:v="urn:schemas-microsoft-com:vml" xmlns:w10="urn:schemas-microsoft-com:office:word" xmlns:w="http://schemas.openxmlformats.org/wordprocessingml/2006/main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DEECEC"/>
                        </a:solidFill>
                        <a:ln w="25400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rect id="Rectangle 6" o:spid="_x0000_s1025" style="width:612pt;height:11in;margin-top:0;margin-left:0;mso-height-percent:0;mso-height-relative:margin;mso-position-horizontal-relative:page;mso-position-vertical-relative:page;mso-width-percent:0;mso-width-relative:margin;mso-wrap-distance-bottom:0;mso-wrap-distance-left:9pt;mso-wrap-distance-right:9pt;mso-wrap-distance-top:0;mso-wrap-style:square;position:absolute;visibility:visible;v-text-anchor:middle;z-index:-251657216" fillcolor="#deecec" stroked="f" strokeweight="2pt">
                <w10:anchorlock/>
              </v:rect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870"/>
        <w:gridCol w:w="1870"/>
        <w:gridCol w:w="1870"/>
        <w:gridCol w:w="1870"/>
        <w:gridCol w:w="1870"/>
      </w:tblGrid>
      <w:tr w:rsidR="008F264C" w:rsidTr="00ED38DD">
        <w:trPr>
          <w:trHeight w:val="1349"/>
        </w:trPr>
        <w:tc>
          <w:tcPr>
            <w:tcW w:w="1870" w:type="dxa"/>
          </w:tcPr>
          <w:p w:rsidR="005276A8" w:rsidRDefault="005276A8"/>
        </w:tc>
        <w:tc>
          <w:tcPr>
            <w:tcW w:w="1870" w:type="dxa"/>
          </w:tcPr>
          <w:p w:rsidR="005276A8" w:rsidRDefault="005276A8"/>
        </w:tc>
        <w:tc>
          <w:tcPr>
            <w:tcW w:w="1870" w:type="dxa"/>
          </w:tcPr>
          <w:p w:rsidR="005276A8" w:rsidRDefault="005276A8" w:rsidP="00537DAC">
            <w:pPr>
              <w:jc w:val="right"/>
            </w:pPr>
          </w:p>
        </w:tc>
        <w:tc>
          <w:tcPr>
            <w:tcW w:w="3740" w:type="dxa"/>
            <w:gridSpan w:val="2"/>
          </w:tcPr>
          <w:p w:rsidR="005276A8" w:rsidRPr="00537DAC" w:rsidRDefault="0033622D" w:rsidP="00537DAC">
            <w:pPr>
              <w:pStyle w:val="Subtitle"/>
            </w:pPr>
            <w:r>
              <w:t>19 May</w:t>
            </w:r>
            <w:r w:rsidR="001F02B8">
              <w:t xml:space="preserve"> 2022</w:t>
            </w:r>
          </w:p>
          <w:p w:rsidR="005276A8" w:rsidRDefault="005276A8" w:rsidP="00B866BF">
            <w:pPr>
              <w:pStyle w:val="Subtitle"/>
            </w:pPr>
          </w:p>
        </w:tc>
      </w:tr>
      <w:tr w:rsidR="008F264C" w:rsidTr="00ED38DD">
        <w:trPr>
          <w:trHeight w:val="2858"/>
        </w:trPr>
        <w:tc>
          <w:tcPr>
            <w:tcW w:w="9350" w:type="dxa"/>
            <w:gridSpan w:val="5"/>
            <w:vAlign w:val="bottom"/>
          </w:tcPr>
          <w:p w:rsidR="005276A8" w:rsidRPr="00537DAC" w:rsidRDefault="001F02B8" w:rsidP="00256D74">
            <w:pPr>
              <w:pStyle w:val="Title"/>
            </w:pPr>
            <w:r>
              <w:t>NUMERICAL COMPUTING (CS325)</w:t>
            </w:r>
          </w:p>
        </w:tc>
      </w:tr>
      <w:tr w:rsidR="008F264C" w:rsidTr="00ED38DD">
        <w:trPr>
          <w:trHeight w:val="6768"/>
        </w:trPr>
        <w:tc>
          <w:tcPr>
            <w:tcW w:w="9350" w:type="dxa"/>
            <w:gridSpan w:val="5"/>
            <w:vAlign w:val="center"/>
          </w:tcPr>
          <w:p w:rsidR="00ED38DD" w:rsidRDefault="001F02B8" w:rsidP="00ED38D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90875" cy="31908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ational_University_of_Computer_and_Emerging_Sciences_log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985" cy="319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4C" w:rsidTr="00056442">
        <w:trPr>
          <w:trHeight w:val="2736"/>
        </w:trPr>
        <w:tc>
          <w:tcPr>
            <w:tcW w:w="3740" w:type="dxa"/>
            <w:gridSpan w:val="2"/>
            <w:vAlign w:val="bottom"/>
          </w:tcPr>
          <w:p w:rsidR="005276A8" w:rsidRDefault="001F02B8" w:rsidP="00ED38DD">
            <w:pPr>
              <w:pStyle w:val="Heading2"/>
            </w:pPr>
            <w:r w:rsidRPr="00173543"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1378039" cy="51516"/>
                      <wp:effectExtent l="0" t="0" r="6350" b="0"/>
                      <wp:docPr id="4" name="Rectangle 4">
                        <a:extLst xmlns:a="http://schemas.openxmlformats.org/drawingml/2006/main">
                          <a:ext uri="{C183D7F6-B498-43B3-948B-1728B52AA6E4}">
    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o="urn:schemas-microsoft-com:office:office" xmlns:v="urn:schemas-microsoft-com:vml" xmlns:w10="urn:schemas-microsoft-com:office:word" xmlns:w="http://schemas.openxmlformats.org/wordprocessingml/2006/main"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8039" cy="515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      <w:pict>
                    <v:rect id="Rectangle 4" o:spid="_x0000_i1026" style="width:108.5pt;height:4.05pt;mso-left-percent:-10001;mso-position-horizontal-relative:char;mso-position-vertical-relative:line;mso-top-percent:-10001;mso-wrap-style:square;visibility:visible;v-text-anchor:middle" fillcolor="#eed0c6" stroked="f" strokeweight="2pt">
                      <w10:wrap type="none"/>
                      <w10:anchorlock/>
                    </v:rect>
                  </w:pict>
                </mc:Fallback>
              </mc:AlternateContent>
            </w:r>
          </w:p>
          <w:p w:rsidR="00150329" w:rsidRPr="00150329" w:rsidRDefault="001F02B8" w:rsidP="00150329">
            <w:pPr>
              <w:pStyle w:val="Subtitle"/>
            </w:pPr>
            <w:r>
              <w:t>Course Instructor:</w:t>
            </w:r>
          </w:p>
          <w:p w:rsidR="005276A8" w:rsidRDefault="001F02B8" w:rsidP="00150329">
            <w:pPr>
              <w:pStyle w:val="Subtitle"/>
            </w:pPr>
            <w:r>
              <w:t>Sir Jamil Usmani</w:t>
            </w:r>
          </w:p>
        </w:tc>
        <w:tc>
          <w:tcPr>
            <w:tcW w:w="1870" w:type="dxa"/>
            <w:vAlign w:val="bottom"/>
          </w:tcPr>
          <w:p w:rsidR="005276A8" w:rsidRDefault="005276A8" w:rsidP="00ED38DD"/>
        </w:tc>
        <w:tc>
          <w:tcPr>
            <w:tcW w:w="1870" w:type="dxa"/>
            <w:vAlign w:val="bottom"/>
          </w:tcPr>
          <w:p w:rsidR="005276A8" w:rsidRDefault="005276A8" w:rsidP="00ED38DD"/>
        </w:tc>
        <w:tc>
          <w:tcPr>
            <w:tcW w:w="1870" w:type="dxa"/>
            <w:vAlign w:val="bottom"/>
          </w:tcPr>
          <w:p w:rsidR="005276A8" w:rsidRDefault="005276A8" w:rsidP="00ED38DD"/>
        </w:tc>
      </w:tr>
    </w:tbl>
    <w:p w:rsidR="00537DAC" w:rsidRPr="00A45BDD" w:rsidRDefault="00537DAC">
      <w:pPr>
        <w:rPr>
          <w:sz w:val="36"/>
          <w:szCs w:val="36"/>
        </w:rPr>
      </w:pPr>
    </w:p>
    <w:p w:rsidR="00150329" w:rsidRDefault="001F02B8" w:rsidP="0015032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NUMERICAL COMPUTING (CS325)</w:t>
      </w:r>
    </w:p>
    <w:p w:rsidR="00150329" w:rsidRDefault="001F02B8" w:rsidP="0015032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</w:t>
      </w:r>
    </w:p>
    <w:p w:rsidR="00150329" w:rsidRDefault="001F02B8" w:rsidP="0015032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– 1</w:t>
      </w:r>
    </w:p>
    <w:p w:rsidR="00150329" w:rsidRDefault="001F02B8" w:rsidP="001503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150329" w:rsidRDefault="001F02B8" w:rsidP="00150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Basil Ali Khan (20K-0477)</w:t>
      </w:r>
    </w:p>
    <w:p w:rsidR="00150329" w:rsidRDefault="001F02B8" w:rsidP="00150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Jodat (20K-</w:t>
      </w:r>
      <w:r w:rsidR="002E5415">
        <w:rPr>
          <w:rFonts w:ascii="Times New Roman" w:hAnsi="Times New Roman" w:cs="Times New Roman"/>
          <w:sz w:val="24"/>
          <w:szCs w:val="24"/>
        </w:rPr>
        <w:t>0155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50329" w:rsidRDefault="001F02B8" w:rsidP="00150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Abdul Ahad Shaikh (20K-</w:t>
      </w:r>
      <w:r w:rsidR="002E5415">
        <w:rPr>
          <w:rFonts w:ascii="Times New Roman" w:hAnsi="Times New Roman" w:cs="Times New Roman"/>
          <w:sz w:val="24"/>
          <w:szCs w:val="24"/>
        </w:rPr>
        <w:t>0319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50329" w:rsidRDefault="001F02B8" w:rsidP="00150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Umer (20K-</w:t>
      </w:r>
      <w:r w:rsidR="002E5415">
        <w:rPr>
          <w:rFonts w:ascii="Times New Roman" w:hAnsi="Times New Roman" w:cs="Times New Roman"/>
          <w:sz w:val="24"/>
          <w:szCs w:val="24"/>
        </w:rPr>
        <w:t>0225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)</w:t>
      </w:r>
    </w:p>
    <w:p w:rsidR="00150329" w:rsidRDefault="001F02B8" w:rsidP="001503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150329" w:rsidRDefault="001F02B8" w:rsidP="001503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1: Solution of Non Linear Equation in one Variable f(x) = 0</w:t>
      </w:r>
    </w:p>
    <w:p w:rsidR="00150329" w:rsidRDefault="001F02B8" w:rsidP="001503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150329" w:rsidRDefault="001F02B8" w:rsidP="00150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the fundamental concepts of scientific programming using python.</w:t>
      </w:r>
    </w:p>
    <w:p w:rsidR="00231982" w:rsidRDefault="00231982" w:rsidP="00150329">
      <w:pPr>
        <w:rPr>
          <w:rFonts w:ascii="Times New Roman" w:hAnsi="Times New Roman" w:cs="Times New Roman"/>
          <w:sz w:val="28"/>
          <w:szCs w:val="28"/>
        </w:rPr>
      </w:pPr>
    </w:p>
    <w:p w:rsidR="00231982" w:rsidRDefault="001F02B8" w:rsidP="001503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150329" w:rsidRDefault="001F02B8" w:rsidP="00150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selected three methods of Lab1.</w:t>
      </w:r>
    </w:p>
    <w:p w:rsidR="00327FF9" w:rsidRDefault="001F02B8" w:rsidP="00327F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Bisection Method</w:t>
      </w:r>
    </w:p>
    <w:p w:rsidR="00327FF9" w:rsidRPr="00327FF9" w:rsidRDefault="001F02B8" w:rsidP="00327F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Regular </w:t>
      </w:r>
      <w:proofErr w:type="spellStart"/>
      <w:r>
        <w:rPr>
          <w:rFonts w:ascii="Times New Roman" w:hAnsi="Times New Roman" w:cs="Times New Roman"/>
        </w:rPr>
        <w:t>Falsi</w:t>
      </w:r>
      <w:proofErr w:type="spellEnd"/>
      <w:r w:rsidR="00BA4937">
        <w:rPr>
          <w:rFonts w:ascii="Times New Roman" w:hAnsi="Times New Roman" w:cs="Times New Roman"/>
        </w:rPr>
        <w:t xml:space="preserve"> Method</w:t>
      </w:r>
    </w:p>
    <w:p w:rsidR="00BD68DE" w:rsidRDefault="001F02B8" w:rsidP="00BD68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Secant Method </w:t>
      </w:r>
    </w:p>
    <w:p w:rsidR="00BD68DE" w:rsidRDefault="001F02B8" w:rsidP="00BD68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we have studied the algorithm of then we have </w:t>
      </w:r>
      <w:r w:rsidR="000A6279">
        <w:rPr>
          <w:rFonts w:ascii="Times New Roman" w:hAnsi="Times New Roman" w:cs="Times New Roman"/>
        </w:rPr>
        <w:t>written</w:t>
      </w:r>
      <w:r>
        <w:rPr>
          <w:rFonts w:ascii="Times New Roman" w:hAnsi="Times New Roman" w:cs="Times New Roman"/>
        </w:rPr>
        <w:t xml:space="preserve"> the programming of that method.</w:t>
      </w:r>
    </w:p>
    <w:p w:rsidR="00314EDE" w:rsidRDefault="00314EDE">
      <w:pPr>
        <w:rPr>
          <w:rFonts w:ascii="Times New Roman" w:hAnsi="Times New Roman" w:cs="Times New Roman"/>
        </w:rPr>
      </w:pPr>
    </w:p>
    <w:p w:rsidR="00DD73CC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IDE </w:t>
      </w:r>
      <w:r w:rsidR="008D6776">
        <w:rPr>
          <w:rFonts w:ascii="Times New Roman" w:hAnsi="Times New Roman" w:cs="Times New Roman"/>
          <w:b/>
          <w:sz w:val="28"/>
          <w:szCs w:val="28"/>
        </w:rPr>
        <w:t>and</w:t>
      </w:r>
      <w:r>
        <w:rPr>
          <w:rFonts w:ascii="Times New Roman" w:hAnsi="Times New Roman" w:cs="Times New Roman"/>
          <w:b/>
          <w:sz w:val="28"/>
          <w:szCs w:val="28"/>
        </w:rPr>
        <w:t xml:space="preserve"> Programming Language:</w:t>
      </w:r>
    </w:p>
    <w:p w:rsidR="009C0588" w:rsidRDefault="001F0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</w:t>
      </w:r>
      <w:r w:rsidR="00627BF7">
        <w:rPr>
          <w:rFonts w:ascii="Times New Roman" w:hAnsi="Times New Roman" w:cs="Times New Roman"/>
        </w:rPr>
        <w:t>chosen</w:t>
      </w:r>
      <w:r>
        <w:rPr>
          <w:rFonts w:ascii="Times New Roman" w:hAnsi="Times New Roman" w:cs="Times New Roman"/>
        </w:rPr>
        <w:t xml:space="preserve"> python programming language and IDE we are using is Visual Studio Code.</w:t>
      </w:r>
    </w:p>
    <w:p w:rsidR="0098484A" w:rsidRDefault="0098484A">
      <w:pPr>
        <w:rPr>
          <w:rFonts w:ascii="Times New Roman" w:hAnsi="Times New Roman" w:cs="Times New Roman"/>
          <w:b/>
          <w:sz w:val="28"/>
          <w:szCs w:val="28"/>
        </w:rPr>
      </w:pPr>
    </w:p>
    <w:p w:rsidR="0098484A" w:rsidRDefault="001F02B8">
      <w:pPr>
        <w:rPr>
          <w:rFonts w:ascii="Times New Roman" w:hAnsi="Times New Roman" w:cs="Times New Roman"/>
          <w:b/>
          <w:sz w:val="28"/>
          <w:szCs w:val="28"/>
        </w:rPr>
      </w:pPr>
      <w:r w:rsidRPr="0098484A">
        <w:rPr>
          <w:rFonts w:ascii="Times New Roman" w:hAnsi="Times New Roman" w:cs="Times New Roman"/>
          <w:b/>
          <w:sz w:val="28"/>
          <w:szCs w:val="28"/>
        </w:rPr>
        <w:t>Library Used:</w:t>
      </w:r>
    </w:p>
    <w:p w:rsidR="0098484A" w:rsidRDefault="001F0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imported 3 libraries:</w:t>
      </w:r>
    </w:p>
    <w:p w:rsidR="0098484A" w:rsidRDefault="001F02B8" w:rsidP="009848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sympy</w:t>
      </w:r>
      <w:proofErr w:type="spellEnd"/>
      <w:r w:rsidR="00FF0832">
        <w:rPr>
          <w:rFonts w:ascii="Times New Roman" w:hAnsi="Times New Roman" w:cs="Times New Roman"/>
        </w:rPr>
        <w:t xml:space="preserve"> library</w:t>
      </w:r>
      <w:r>
        <w:rPr>
          <w:rFonts w:ascii="Times New Roman" w:hAnsi="Times New Roman" w:cs="Times New Roman"/>
        </w:rPr>
        <w:t xml:space="preserve"> for to get equation solution on particular intervals and can initialize symbols.</w:t>
      </w:r>
    </w:p>
    <w:p w:rsidR="00FF0832" w:rsidRDefault="001F02B8" w:rsidP="009848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tabulate library to generated table on each iteration.</w:t>
      </w:r>
    </w:p>
    <w:p w:rsidR="0098484A" w:rsidRPr="00FF0832" w:rsidRDefault="001F02B8" w:rsidP="00FF08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array library to save each iteration values to use in next iteration. </w:t>
      </w:r>
    </w:p>
    <w:p w:rsidR="000B1A43" w:rsidRDefault="000B1A43">
      <w:pPr>
        <w:rPr>
          <w:rFonts w:ascii="Times New Roman" w:hAnsi="Times New Roman" w:cs="Times New Roman"/>
        </w:rPr>
      </w:pPr>
    </w:p>
    <w:p w:rsidR="000B1A43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Implementation and Code Snippets:</w:t>
      </w:r>
    </w:p>
    <w:p w:rsidR="00BC4EBD" w:rsidRDefault="00BC4EBD">
      <w:pPr>
        <w:rPr>
          <w:rFonts w:ascii="Times New Roman" w:hAnsi="Times New Roman" w:cs="Times New Roman"/>
        </w:rPr>
      </w:pPr>
    </w:p>
    <w:p w:rsidR="009B3624" w:rsidRPr="00F24898" w:rsidRDefault="001F02B8" w:rsidP="009B36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Bisection Method:</w:t>
      </w:r>
    </w:p>
    <w:p w:rsidR="00F24898" w:rsidRPr="000A583B" w:rsidRDefault="001F02B8" w:rsidP="00F24898">
      <w:pPr>
        <w:rPr>
          <w:rFonts w:ascii="Times New Roman" w:hAnsi="Times New Roman" w:cs="Times New Roman"/>
          <w:b/>
        </w:rPr>
      </w:pPr>
      <w:r w:rsidRPr="000A583B">
        <w:rPr>
          <w:rFonts w:ascii="Times New Roman" w:hAnsi="Times New Roman" w:cs="Times New Roman"/>
          <w:b/>
        </w:rPr>
        <w:t>Formula:</w:t>
      </w:r>
    </w:p>
    <w:p w:rsidR="009B3624" w:rsidRPr="00F24898" w:rsidRDefault="001F02B8" w:rsidP="00142EF7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 xml:space="preserve"> ;where a and b are intervals [a, b]</m:t>
          </m:r>
        </m:oMath>
      </m:oMathPara>
    </w:p>
    <w:p w:rsidR="00F24898" w:rsidRPr="000A583B" w:rsidRDefault="001F02B8" w:rsidP="00142EF7">
      <w:pPr>
        <w:rPr>
          <w:rFonts w:ascii="Times New Roman" w:eastAsiaTheme="minorEastAsia" w:hAnsi="Times New Roman" w:cs="Times New Roman"/>
          <w:b/>
        </w:rPr>
      </w:pPr>
      <w:r w:rsidRPr="000A583B">
        <w:rPr>
          <w:rFonts w:ascii="Times New Roman" w:eastAsiaTheme="minorEastAsia" w:hAnsi="Times New Roman" w:cs="Times New Roman"/>
          <w:b/>
        </w:rPr>
        <w:t>Algorithm:</w:t>
      </w:r>
    </w:p>
    <w:p w:rsidR="00095001" w:rsidRPr="00915D11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w:r w:rsidRPr="00915D11">
        <w:rPr>
          <w:rFonts w:ascii="Times New Roman" w:eastAsia="Times New Roman" w:hAnsi="Times New Roman" w:cs="Times New Roman"/>
          <w:color w:val="000000" w:themeColor="text1"/>
        </w:rPr>
        <w:t>Step</w:t>
      </w:r>
      <w:r w:rsidR="00300E25" w:rsidRPr="00915D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15D11">
        <w:rPr>
          <w:rFonts w:ascii="Times New Roman" w:eastAsia="Times New Roman" w:hAnsi="Times New Roman" w:cs="Times New Roman"/>
          <w:color w:val="000000" w:themeColor="text1"/>
        </w:rPr>
        <w:t xml:space="preserve">1: 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t xml:space="preserve">Find two points, say </w:t>
      </w:r>
      <w:proofErr w:type="gramStart"/>
      <w:r w:rsidRPr="00095001">
        <w:rPr>
          <w:rFonts w:ascii="Times New Roman" w:eastAsia="Times New Roman" w:hAnsi="Times New Roman" w:cs="Times New Roman"/>
          <w:color w:val="000000" w:themeColor="text1"/>
        </w:rPr>
        <w:t>a</w:t>
      </w:r>
      <w:proofErr w:type="gramEnd"/>
      <w:r w:rsidRPr="00095001">
        <w:rPr>
          <w:rFonts w:ascii="Times New Roman" w:eastAsia="Times New Roman" w:hAnsi="Times New Roman" w:cs="Times New Roman"/>
          <w:color w:val="000000" w:themeColor="text1"/>
        </w:rPr>
        <w:t xml:space="preserve"> and b such that a &lt; b and f(a)* f(b) &lt; 0</w:t>
      </w:r>
    </w:p>
    <w:p w:rsidR="00095001" w:rsidRPr="00095001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w:r w:rsidRPr="00915D11">
        <w:rPr>
          <w:rFonts w:ascii="Times New Roman" w:eastAsia="Times New Roman" w:hAnsi="Times New Roman" w:cs="Times New Roman"/>
          <w:color w:val="000000" w:themeColor="text1"/>
        </w:rPr>
        <w:t xml:space="preserve">Step 2: </w:t>
      </w:r>
      <w:r w:rsidR="00300E25" w:rsidRPr="00915D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t>Find</w:t>
      </w:r>
      <w:r w:rsidR="00915D11">
        <w:rPr>
          <w:rFonts w:ascii="Times New Roman" w:eastAsia="Times New Roman" w:hAnsi="Times New Roman" w:cs="Times New Roman"/>
          <w:color w:val="000000" w:themeColor="text1"/>
        </w:rPr>
        <w:t xml:space="preserve"> the midpoint of </w:t>
      </w:r>
      <w:proofErr w:type="gramStart"/>
      <w:r w:rsidR="00915D11">
        <w:rPr>
          <w:rFonts w:ascii="Times New Roman" w:eastAsia="Times New Roman" w:hAnsi="Times New Roman" w:cs="Times New Roman"/>
          <w:color w:val="000000" w:themeColor="text1"/>
        </w:rPr>
        <w:t>a</w:t>
      </w:r>
      <w:proofErr w:type="gramEnd"/>
      <w:r w:rsidR="00915D11">
        <w:rPr>
          <w:rFonts w:ascii="Times New Roman" w:eastAsia="Times New Roman" w:hAnsi="Times New Roman" w:cs="Times New Roman"/>
          <w:color w:val="000000" w:themeColor="text1"/>
        </w:rPr>
        <w:t xml:space="preserve"> and b, say “c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t>”</w:t>
      </w:r>
    </w:p>
    <w:p w:rsidR="00917B44" w:rsidRPr="00915D11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w:r w:rsidRPr="00915D11">
        <w:rPr>
          <w:rFonts w:ascii="Times New Roman" w:eastAsia="Times New Roman" w:hAnsi="Times New Roman" w:cs="Times New Roman"/>
          <w:color w:val="000000" w:themeColor="text1"/>
        </w:rPr>
        <w:t xml:space="preserve">Step 3: </w:t>
      </w:r>
      <w:r w:rsidR="00915D11">
        <w:rPr>
          <w:rFonts w:ascii="Times New Roman" w:eastAsia="Times New Roman" w:hAnsi="Times New Roman" w:cs="Times New Roman"/>
          <w:color w:val="000000" w:themeColor="text1"/>
        </w:rPr>
        <w:t>c</w:t>
      </w:r>
      <w:r w:rsidR="00095001" w:rsidRPr="00095001">
        <w:rPr>
          <w:rFonts w:ascii="Times New Roman" w:eastAsia="Times New Roman" w:hAnsi="Times New Roman" w:cs="Times New Roman"/>
          <w:color w:val="000000" w:themeColor="text1"/>
        </w:rPr>
        <w:t xml:space="preserve"> is the r</w:t>
      </w:r>
      <w:r w:rsidR="00915D11">
        <w:rPr>
          <w:rFonts w:ascii="Times New Roman" w:eastAsia="Times New Roman" w:hAnsi="Times New Roman" w:cs="Times New Roman"/>
          <w:color w:val="000000" w:themeColor="text1"/>
        </w:rPr>
        <w:t>oot of the given function if f(c</w:t>
      </w:r>
      <w:r w:rsidR="00095001" w:rsidRPr="00095001">
        <w:rPr>
          <w:rFonts w:ascii="Times New Roman" w:eastAsia="Times New Roman" w:hAnsi="Times New Roman" w:cs="Times New Roman"/>
          <w:color w:val="000000" w:themeColor="text1"/>
        </w:rPr>
        <w:t>) = 0; else follow the next step</w:t>
      </w:r>
    </w:p>
    <w:p w:rsidR="00095001" w:rsidRPr="00095001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w:r w:rsidRPr="00915D11">
        <w:rPr>
          <w:rFonts w:ascii="Times New Roman" w:eastAsia="Times New Roman" w:hAnsi="Times New Roman" w:cs="Times New Roman"/>
          <w:color w:val="000000" w:themeColor="text1"/>
        </w:rPr>
        <w:t xml:space="preserve">Step 4: 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t>Div</w:t>
      </w:r>
      <w:r w:rsidR="00915D11">
        <w:rPr>
          <w:rFonts w:ascii="Times New Roman" w:eastAsia="Times New Roman" w:hAnsi="Times New Roman" w:cs="Times New Roman"/>
          <w:color w:val="000000" w:themeColor="text1"/>
        </w:rPr>
        <w:t>ide the interval [a, b] – If f(c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t>)*f(a) &lt;0, there exist a root between t and a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br/>
      </w:r>
      <w:r w:rsidR="00264AD9" w:rsidRPr="00915D11">
        <w:rPr>
          <w:rFonts w:ascii="Times New Roman" w:eastAsia="Times New Roman" w:hAnsi="Times New Roman" w:cs="Times New Roman"/>
          <w:color w:val="000000" w:themeColor="text1"/>
        </w:rPr>
        <w:t xml:space="preserve">            </w:t>
      </w:r>
      <w:r w:rsidR="00915D11">
        <w:rPr>
          <w:rFonts w:ascii="Times New Roman" w:eastAsia="Times New Roman" w:hAnsi="Times New Roman" w:cs="Times New Roman"/>
          <w:color w:val="000000" w:themeColor="text1"/>
        </w:rPr>
        <w:t>else if f(c</w:t>
      </w:r>
      <w:r w:rsidRPr="00095001">
        <w:rPr>
          <w:rFonts w:ascii="Times New Roman" w:eastAsia="Times New Roman" w:hAnsi="Times New Roman" w:cs="Times New Roman"/>
          <w:color w:val="000000" w:themeColor="text1"/>
        </w:rPr>
        <w:t>) *f (b) &lt; 0, there exist a root between t and b</w:t>
      </w:r>
    </w:p>
    <w:p w:rsidR="00DF7D03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w:r w:rsidRPr="00915D11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Step 5: </w:t>
      </w:r>
      <w:r w:rsidR="00095001" w:rsidRPr="00095001">
        <w:rPr>
          <w:rFonts w:ascii="Times New Roman" w:eastAsia="Times New Roman" w:hAnsi="Times New Roman" w:cs="Times New Roman"/>
          <w:color w:val="000000" w:themeColor="text1"/>
        </w:rPr>
        <w:t>Re</w:t>
      </w:r>
      <w:r w:rsidR="00915D11">
        <w:rPr>
          <w:rFonts w:ascii="Times New Roman" w:eastAsia="Times New Roman" w:hAnsi="Times New Roman" w:cs="Times New Roman"/>
          <w:color w:val="000000" w:themeColor="text1"/>
        </w:rPr>
        <w:t>peat above three steps until f(c</w:t>
      </w:r>
      <w:r w:rsidR="00095001" w:rsidRPr="00095001">
        <w:rPr>
          <w:rFonts w:ascii="Times New Roman" w:eastAsia="Times New Roman" w:hAnsi="Times New Roman" w:cs="Times New Roman"/>
          <w:color w:val="000000" w:themeColor="text1"/>
        </w:rPr>
        <w:t>) = 0.</w:t>
      </w:r>
    </w:p>
    <w:p w:rsidR="00DF7D03" w:rsidRPr="000A583B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b/>
          <w:color w:val="000000" w:themeColor="text1"/>
        </w:rPr>
      </w:pPr>
      <w:r w:rsidRPr="000A583B">
        <w:rPr>
          <w:rFonts w:ascii="Times New Roman" w:eastAsia="Times New Roman" w:hAnsi="Times New Roman" w:cs="Times New Roman"/>
          <w:b/>
          <w:color w:val="000000" w:themeColor="text1"/>
        </w:rPr>
        <w:t>Code Snippets:</w:t>
      </w:r>
    </w:p>
    <w:p w:rsidR="00E95151" w:rsidRDefault="001F02B8" w:rsidP="005B2A6F">
      <w:pPr>
        <w:shd w:val="clear" w:color="auto" w:fill="FFFFFF"/>
        <w:spacing w:before="100" w:beforeAutospacing="1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>
            <wp:extent cx="5886450" cy="39632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332" cy="39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D4" w:rsidRDefault="001F02B8" w:rsidP="005B2A6F">
      <w:pPr>
        <w:shd w:val="clear" w:color="auto" w:fill="FFFFFF"/>
        <w:spacing w:before="100" w:beforeAutospacing="1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>
            <wp:extent cx="5943600" cy="116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CC" w:rsidRDefault="001F02B8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b/>
          <w:color w:val="000000" w:themeColor="text1"/>
        </w:rPr>
      </w:pPr>
      <w:r w:rsidRPr="000A583B">
        <w:rPr>
          <w:rFonts w:ascii="Times New Roman" w:eastAsia="Times New Roman" w:hAnsi="Times New Roman" w:cs="Times New Roman"/>
          <w:b/>
          <w:color w:val="000000" w:themeColor="text1"/>
        </w:rPr>
        <w:t>Ou</w:t>
      </w:r>
      <w:r w:rsidR="00014352" w:rsidRPr="000A583B">
        <w:rPr>
          <w:rFonts w:ascii="Times New Roman" w:eastAsia="Times New Roman" w:hAnsi="Times New Roman" w:cs="Times New Roman"/>
          <w:b/>
          <w:color w:val="000000" w:themeColor="text1"/>
        </w:rPr>
        <w:t>t</w:t>
      </w:r>
      <w:r w:rsidRPr="000A583B">
        <w:rPr>
          <w:rFonts w:ascii="Times New Roman" w:eastAsia="Times New Roman" w:hAnsi="Times New Roman" w:cs="Times New Roman"/>
          <w:b/>
          <w:color w:val="000000" w:themeColor="text1"/>
        </w:rPr>
        <w:t>put:</w:t>
      </w:r>
    </w:p>
    <w:p w:rsidR="000A583B" w:rsidRDefault="001F02B8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Input: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000000" w:themeColor="text1"/>
          </w:rPr>
          <m:t>+4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 w:themeColor="text1"/>
          </w:rPr>
          <m:t>-10= 0 ;[1, 2]</m:t>
        </m:r>
      </m:oMath>
    </w:p>
    <w:p w:rsidR="00674A54" w:rsidRPr="00BE28B5" w:rsidRDefault="00674A54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A35BCC" w:rsidRDefault="00A35BCC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09638D" w:rsidRDefault="0009638D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09638D" w:rsidRDefault="0009638D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09638D" w:rsidRDefault="0009638D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09638D" w:rsidRDefault="0009638D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09638D" w:rsidRDefault="0009638D" w:rsidP="00A35BCC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09638D" w:rsidRDefault="001F02B8" w:rsidP="0009638D">
      <w:pPr>
        <w:shd w:val="clear" w:color="auto" w:fill="FFFFFF"/>
        <w:spacing w:before="100" w:beforeAutospacing="1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>
            <wp:extent cx="5600700" cy="3723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099" cy="37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F5" w:rsidRDefault="001F02B8" w:rsidP="0009638D">
      <w:pPr>
        <w:shd w:val="clear" w:color="auto" w:fill="FFFFFF"/>
        <w:spacing w:before="100" w:beforeAutospacing="1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>
            <wp:extent cx="5695950" cy="380642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3277" cy="38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89" w:rsidRDefault="00D96789" w:rsidP="0009638D">
      <w:pPr>
        <w:shd w:val="clear" w:color="auto" w:fill="FFFFFF"/>
        <w:spacing w:before="100" w:beforeAutospacing="1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D96789" w:rsidRDefault="00D96789" w:rsidP="0009638D">
      <w:pPr>
        <w:shd w:val="clear" w:color="auto" w:fill="FFFFFF"/>
        <w:spacing w:before="100" w:beforeAutospacing="1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E13F78" w:rsidRDefault="00E13F78" w:rsidP="00575622">
      <w:pPr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</w:p>
    <w:p w:rsidR="00E13F78" w:rsidRDefault="001F02B8" w:rsidP="00E13F7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Secant Method:</w:t>
      </w:r>
    </w:p>
    <w:p w:rsidR="003D6DF6" w:rsidRDefault="001F02B8" w:rsidP="003D6DF6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Formula:</w:t>
      </w:r>
    </w:p>
    <w:p w:rsidR="00A46DD9" w:rsidRPr="00A46DD9" w:rsidRDefault="00B53415" w:rsidP="003D6DF6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A(f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)-B(f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A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-f(A)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 ;where A and B are intervals [A, B]</m:t>
          </m:r>
        </m:oMath>
      </m:oMathPara>
    </w:p>
    <w:p w:rsidR="005B2A6F" w:rsidRDefault="001F02B8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Algorithm:</w:t>
      </w:r>
    </w:p>
    <w:p w:rsidR="00B319EE" w:rsidRPr="006260A2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260A2">
        <w:rPr>
          <w:rFonts w:ascii="Times New Roman" w:eastAsia="Times New Roman" w:hAnsi="Times New Roman" w:cs="Times New Roman"/>
          <w:color w:val="000000"/>
        </w:rPr>
        <w:t>Given an equation f(c</w:t>
      </w:r>
      <w:r w:rsidRPr="00B319EE">
        <w:rPr>
          <w:rFonts w:ascii="Times New Roman" w:eastAsia="Times New Roman" w:hAnsi="Times New Roman" w:cs="Times New Roman"/>
          <w:color w:val="000000"/>
        </w:rPr>
        <w:t>) =</w:t>
      </w:r>
      <w:r w:rsidRPr="006260A2">
        <w:rPr>
          <w:rFonts w:ascii="Times New Roman" w:eastAsia="Times New Roman" w:hAnsi="Times New Roman" w:cs="Times New Roman"/>
          <w:color w:val="000000"/>
        </w:rPr>
        <w:t xml:space="preserve"> 0 </w:t>
      </w:r>
      <w:r w:rsidRPr="006260A2">
        <w:rPr>
          <w:rFonts w:ascii="Times New Roman" w:eastAsia="Times New Roman" w:hAnsi="Times New Roman" w:cs="Times New Roman"/>
          <w:color w:val="000000"/>
        </w:rPr>
        <w:br/>
        <w:t>Let the initial guesses be a and b</w:t>
      </w:r>
      <w:r w:rsidRPr="00B319EE">
        <w:rPr>
          <w:rFonts w:ascii="Times New Roman" w:eastAsia="Times New Roman" w:hAnsi="Times New Roman" w:cs="Times New Roman"/>
          <w:color w:val="000000"/>
          <w:vertAlign w:val="subscript"/>
        </w:rPr>
        <w:t> </w:t>
      </w:r>
      <w:r w:rsidRPr="006260A2">
        <w:rPr>
          <w:rFonts w:ascii="Times New Roman" w:eastAsia="Times New Roman" w:hAnsi="Times New Roman" w:cs="Times New Roman"/>
          <w:color w:val="000000"/>
        </w:rPr>
        <w:br/>
        <w:t>Do</w:t>
      </w:r>
    </w:p>
    <w:p w:rsidR="00B319EE" w:rsidRPr="00B319EE" w:rsidRDefault="001F02B8" w:rsidP="00B319EE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color w:val="000000" w:themeColor="text1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c=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a(f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)-b(f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a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-f(a)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 </m:t>
          </m:r>
        </m:oMath>
      </m:oMathPara>
    </w:p>
    <w:p w:rsidR="00B319EE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319EE">
        <w:rPr>
          <w:rFonts w:ascii="Times New Roman" w:eastAsia="Times New Roman" w:hAnsi="Times New Roman" w:cs="Times New Roman"/>
          <w:color w:val="000000"/>
        </w:rPr>
        <w:t>while (</w:t>
      </w:r>
      <w:r w:rsidR="00654F26" w:rsidRPr="006260A2">
        <w:rPr>
          <w:rFonts w:ascii="Times New Roman" w:eastAsia="Times New Roman" w:hAnsi="Times New Roman" w:cs="Times New Roman"/>
          <w:color w:val="000000"/>
        </w:rPr>
        <w:t>f(c) not equals 0</w:t>
      </w:r>
      <w:r w:rsidRPr="00B319EE">
        <w:rPr>
          <w:rFonts w:ascii="Times New Roman" w:eastAsia="Times New Roman" w:hAnsi="Times New Roman" w:cs="Times New Roman"/>
          <w:color w:val="000000"/>
        </w:rPr>
        <w:t>)</w:t>
      </w:r>
    </w:p>
    <w:p w:rsidR="006260A2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  <w:r w:rsidRPr="006260A2">
        <w:rPr>
          <w:rFonts w:ascii="Times New Roman" w:eastAsia="Times New Roman" w:hAnsi="Times New Roman" w:cs="Times New Roman"/>
          <w:b/>
          <w:color w:val="000000"/>
        </w:rPr>
        <w:t>Code Snippets:</w:t>
      </w:r>
    </w:p>
    <w:p w:rsidR="006260A2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5943600" cy="3950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9E" w:rsidRDefault="007C739E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</w:p>
    <w:p w:rsidR="00CC0702" w:rsidRDefault="00CC0702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</w:p>
    <w:p w:rsidR="00CC0702" w:rsidRDefault="00CC0702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</w:p>
    <w:p w:rsidR="00CC0702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5943600" cy="76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3B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Output:</w:t>
      </w:r>
    </w:p>
    <w:p w:rsidR="00625268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Input :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x- 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</w:rPr>
              <m:t>x</m:t>
            </m:r>
          </m:e>
        </m:func>
        <m:r>
          <w:rPr>
            <w:rFonts w:ascii="Cambria Math" w:eastAsia="Times New Roman" w:hAnsi="Cambria Math" w:cs="Times New Roman"/>
            <w:color w:val="000000"/>
          </w:rPr>
          <m:t xml:space="preserve"> ;[0, 1]</m:t>
        </m:r>
      </m:oMath>
    </w:p>
    <w:p w:rsidR="004A2DBC" w:rsidRPr="00625268" w:rsidRDefault="001F02B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>
            <wp:extent cx="594360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68" w:rsidRPr="006260A2" w:rsidRDefault="00625268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</w:p>
    <w:p w:rsidR="006260A2" w:rsidRDefault="006260A2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364DA" w:rsidRPr="00B319EE" w:rsidRDefault="006364DA" w:rsidP="00B319E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575622" w:rsidRPr="00095001" w:rsidRDefault="00575622" w:rsidP="00915D11">
      <w:pPr>
        <w:shd w:val="clear" w:color="auto" w:fill="FFFFFF"/>
        <w:spacing w:before="100" w:beforeAutospacing="1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24898" w:rsidRPr="00F24898" w:rsidRDefault="00F24898" w:rsidP="00142EF7">
      <w:pPr>
        <w:rPr>
          <w:rFonts w:ascii="Times New Roman" w:eastAsiaTheme="minorEastAsia" w:hAnsi="Times New Roman" w:cs="Times New Roman"/>
        </w:rPr>
      </w:pPr>
    </w:p>
    <w:p w:rsidR="00F24898" w:rsidRPr="001F4BF1" w:rsidRDefault="00F24898" w:rsidP="00142EF7">
      <w:pPr>
        <w:rPr>
          <w:rFonts w:ascii="Times New Roman" w:eastAsiaTheme="minorEastAsia" w:hAnsi="Times New Roman" w:cs="Times New Roman"/>
        </w:rPr>
      </w:pPr>
    </w:p>
    <w:p w:rsidR="001F4BF1" w:rsidRPr="00142EF7" w:rsidRDefault="001F4BF1" w:rsidP="00142EF7">
      <w:pPr>
        <w:rPr>
          <w:rFonts w:ascii="Times New Roman" w:hAnsi="Times New Roman" w:cs="Times New Roman"/>
        </w:rPr>
        <w:sectPr w:rsidR="001F4BF1" w:rsidRPr="00142EF7" w:rsidSect="0006271E">
          <w:footerReference w:type="even" r:id="rId18"/>
          <w:footerReference w:type="default" r:id="rId19"/>
          <w:pgSz w:w="12240" w:h="15840" w:code="1"/>
          <w:pgMar w:top="720" w:right="1440" w:bottom="720" w:left="1440" w:header="709" w:footer="709" w:gutter="0"/>
          <w:cols w:space="708"/>
          <w:titlePg/>
          <w:docGrid w:linePitch="360"/>
        </w:sectPr>
      </w:pPr>
    </w:p>
    <w:p w:rsidR="00A21498" w:rsidRDefault="001F02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NUMERICAL COMPUTING (CS325)</w:t>
      </w:r>
    </w:p>
    <w:p w:rsidR="00A21498" w:rsidRDefault="001F02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</w:t>
      </w:r>
    </w:p>
    <w:p w:rsidR="00A21498" w:rsidRDefault="001F02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– 2</w:t>
      </w: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A21498" w:rsidRDefault="001F02B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Basil Ali Khan (20K-0477)</w:t>
      </w:r>
    </w:p>
    <w:p w:rsidR="00A21498" w:rsidRDefault="001F02B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Jodat (</w:t>
      </w:r>
      <w:r>
        <w:rPr>
          <w:rStyle w:val="Fontstyle01"/>
        </w:rPr>
        <w:t>20K-0155)</w:t>
      </w:r>
    </w:p>
    <w:p w:rsidR="00A21498" w:rsidRDefault="001F02B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Abdul Ahad Shaikh (20K-0319)</w:t>
      </w:r>
    </w:p>
    <w:p w:rsidR="00A21498" w:rsidRDefault="001F02B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Umer (20K-0225)</w:t>
      </w: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A21498" w:rsidRDefault="001F02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2: Interpolation and Polynomial Approximation</w:t>
      </w: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A21498" w:rsidRDefault="001F0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the fundamental concepts of scientific programming using python.</w:t>
      </w:r>
    </w:p>
    <w:p w:rsidR="00A21498" w:rsidRDefault="00A21498">
      <w:pPr>
        <w:rPr>
          <w:rFonts w:ascii="Times New Roman" w:hAnsi="Times New Roman" w:cs="Times New Roman"/>
          <w:sz w:val="28"/>
          <w:szCs w:val="28"/>
        </w:rPr>
      </w:pP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A21498" w:rsidRDefault="001F0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selected three methods of Lab2.</w:t>
      </w:r>
    </w:p>
    <w:p w:rsidR="00A21498" w:rsidRDefault="001F02B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Lag grange Interpolation</w:t>
      </w:r>
    </w:p>
    <w:p w:rsidR="00A21498" w:rsidRDefault="001F02B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 Divided Difference</w:t>
      </w:r>
    </w:p>
    <w:p w:rsidR="00A21498" w:rsidRDefault="001F02B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 Forward and Backward</w:t>
      </w:r>
    </w:p>
    <w:p w:rsidR="00A21498" w:rsidRDefault="001F0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we have studied the algorithm of then we have written the programming of that method.</w:t>
      </w:r>
    </w:p>
    <w:p w:rsidR="00A21498" w:rsidRDefault="00A21498">
      <w:pPr>
        <w:rPr>
          <w:rFonts w:ascii="Times New Roman" w:hAnsi="Times New Roman" w:cs="Times New Roman"/>
        </w:rPr>
      </w:pP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 and Programming Language:</w:t>
      </w:r>
    </w:p>
    <w:p w:rsidR="00A21498" w:rsidRDefault="001F0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chosen python programming language and IDE we are using is Visual Studio Code.</w:t>
      </w:r>
    </w:p>
    <w:p w:rsidR="00A21498" w:rsidRDefault="00A21498">
      <w:pPr>
        <w:rPr>
          <w:rFonts w:ascii="Times New Roman" w:hAnsi="Times New Roman" w:cs="Times New Roman"/>
          <w:b/>
          <w:sz w:val="28"/>
          <w:szCs w:val="28"/>
        </w:rPr>
      </w:pP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Library Used:</w:t>
      </w:r>
    </w:p>
    <w:p w:rsidR="00A21498" w:rsidRDefault="001F02B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Used panda library to make data frame</w:t>
      </w:r>
    </w:p>
    <w:p w:rsidR="00A21498" w:rsidRDefault="001F02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Implementation and Code Snippets:</w:t>
      </w:r>
    </w:p>
    <w:p w:rsidR="00A21498" w:rsidRDefault="00A21498">
      <w:pPr>
        <w:rPr>
          <w:rFonts w:ascii="Times New Roman" w:hAnsi="Times New Roman" w:cs="Times New Roman"/>
        </w:rPr>
      </w:pPr>
    </w:p>
    <w:p w:rsidR="00A21498" w:rsidRDefault="001F02B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Lag grange Interpolation:</w:t>
      </w:r>
    </w:p>
    <w:p w:rsidR="00A21498" w:rsidRDefault="001F02B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Formula:</w:t>
      </w:r>
    </w:p>
    <w:p w:rsidR="00A21498" w:rsidRDefault="001F02B8">
      <w:pPr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+…+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(x)</m:t>
          </m:r>
        </m:oMath>
      </m:oMathPara>
    </w:p>
    <w:p w:rsidR="00A21498" w:rsidRDefault="00A21498">
      <w:pPr>
        <w:jc w:val="center"/>
        <w:rPr>
          <w:rFonts w:ascii="Times New Roman" w:eastAsiaTheme="minorEastAsia" w:hAnsi="Times New Roman" w:cs="Times New Roman"/>
        </w:rPr>
      </w:pPr>
    </w:p>
    <w:p w:rsidR="00A21498" w:rsidRDefault="001F02B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∂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</w:rPr>
        <w:t xml:space="preserve"> can be written as; </w:t>
      </w:r>
    </w:p>
    <w:p w:rsidR="00A21498" w:rsidRDefault="00B53415">
      <w:pPr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∂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;i≠j</m:t>
                  </m:r>
                </m:e>
              </m:nary>
              <m:r>
                <w:rPr>
                  <w:rFonts w:ascii="Cambria Math" w:eastAsiaTheme="minorEastAsia" w:hAnsi="Cambria Math" w:cs="Times New Roman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;i≠j</m:t>
                  </m:r>
                </m:e>
              </m:nary>
              <m:r>
                <w:rPr>
                  <w:rFonts w:ascii="Cambria Math" w:eastAsiaTheme="minorEastAsia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</m:den>
          </m:f>
        </m:oMath>
      </m:oMathPara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A21498">
      <w:pPr>
        <w:rPr>
          <w:rFonts w:ascii="Times New Roman" w:eastAsiaTheme="minorEastAsia" w:hAnsi="Times New Roman" w:cs="Times New Roman"/>
          <w:b/>
        </w:rPr>
      </w:pPr>
    </w:p>
    <w:p w:rsidR="00A21498" w:rsidRDefault="001F02B8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Algorithm: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1: Read number of data N.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2: Read data Xi and Yi from I = 0 to I = N.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>Step 3: Read value of independent variables say x whose corresponding value of dependent say y is to be determined.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Initialize: y = 0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5: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0 to N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Set p = 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For j =0 to N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If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≠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j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then 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Calculate product = product * (x 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Xj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/(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Xi 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Xj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End If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Next j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Calculate y = y + product * Yi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6: Display value of y as interpolated value.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Code Snippets:</w:t>
      </w:r>
    </w:p>
    <w:p w:rsidR="00A21498" w:rsidRDefault="001F02B8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571460" cy="3717878"/>
            <wp:effectExtent l="0" t="0" r="0" b="0"/>
            <wp:docPr id="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1460" cy="37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1140460"/>
            <wp:effectExtent l="0" t="0" r="0" b="0"/>
            <wp:docPr id="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943600" cy="2875915"/>
            <wp:effectExtent l="0" t="0" r="0" b="0"/>
            <wp:docPr id="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Newton Forward and Backward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Formula:</w:t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A21498" w:rsidRDefault="00B53415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p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i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∆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(x)</m:t>
              </m:r>
            </m:e>
          </m:nary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;p=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 xml:space="preserve">x-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h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;h=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</m:t>
          </m:r>
        </m:oMath>
      </m:oMathPara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A21498" w:rsidRDefault="00B53415">
      <w:pPr>
        <w:shd w:val="clear" w:color="auto" w:fill="FFFFFF"/>
        <w:spacing w:before="100" w:after="75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p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i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∇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(x)</m:t>
              </m:r>
            </m:e>
          </m:nary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;p=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 xml:space="preserve">x-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h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;h=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0</m:t>
              </m:r>
            </m:sub>
          </m:sSub>
        </m:oMath>
      </m:oMathPara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Algorithm:</w:t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1: Read number of data (n)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2: Read data points for x and y: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0 to n-1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Read Xi and Yi,0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3: Read calculation point where derivative is required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xp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Generate forward difference table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1 to n-1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For j = 0 to n-1-i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Yj,i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Yj+1,i-1 - Yj,i-1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Next j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5: Calculate finite difference: h = X1 - X0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6: Set sum = 0 and sign = 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>Step 7: Calculate sum of different terms in formula to find derivatives using Newton's forward difference formula: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 xml:space="preserve">For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1 to n-1-index 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term =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Yindex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sum = sum + sign * term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sign = -sign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8: Divide sum by finite difference (h) to get result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sum/h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9: Display value of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1: Read number of data (n)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2: Read data points for x and y: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0 to n-1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Read Xi and Yi,0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3: Read calculation point where derivative is required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xp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 Generate backward difference table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1 to n-1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For j = n-1 to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(Step -1)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Yj,i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Yj,i-1 - Yj-1,i-1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Next j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5:  Calculate finite difference: h = X1 - X0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6:  Set sum = 0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7:  Calculate sum of different terms in formula to find derivatives using Newton's backward difference formula: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 xml:space="preserve">For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1 to index 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term =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Yindex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sum = sum + term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8:  Divide sum by finite difference (h) to get result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sum/h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9:  Display value of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A2149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Code Snippets:</w:t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A21498" w:rsidRDefault="001F02B8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4664030" cy="3083442"/>
            <wp:effectExtent l="0" t="0" r="0" b="0"/>
            <wp:docPr id="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030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4848447" cy="866607"/>
            <wp:effectExtent l="0" t="0" r="0" b="0"/>
            <wp:docPr id="1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447" cy="8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A21498" w:rsidRDefault="001F02B8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263116" cy="3520552"/>
            <wp:effectExtent l="0" t="0" r="0" b="0"/>
            <wp:docPr id="1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116" cy="35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943600" cy="1088390"/>
            <wp:effectExtent l="0" t="0" r="0" b="0"/>
            <wp:docPr id="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A21498" w:rsidRDefault="001F02B8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082363" cy="2815390"/>
            <wp:effectExtent l="0" t="0" r="0" b="0"/>
            <wp:docPr id="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363" cy="28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A21498" w:rsidRDefault="001F02B8">
      <w:pPr>
        <w:shd w:val="clear" w:color="auto" w:fill="FFFFFF"/>
        <w:spacing w:before="100" w:after="10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114300" distR="114300">
            <wp:extent cx="5479272" cy="3011258"/>
            <wp:effectExtent l="0" t="0" r="0" b="0"/>
            <wp:docPr id="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272" cy="30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A2149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21498" w:rsidRDefault="001F02B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Newton Divided Difference:</w:t>
      </w:r>
    </w:p>
    <w:p w:rsidR="00A21498" w:rsidRDefault="001F02B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Formula:</w:t>
      </w:r>
    </w:p>
    <w:p w:rsidR="00A21498" w:rsidRDefault="001F02B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center"/>
        <w:rPr>
          <w:rFonts w:ascii="Segoe UI"/>
          <w:color w:val="000000"/>
          <w:szCs w:val="30"/>
        </w:rPr>
      </w:pPr>
      <w:r>
        <w:rPr>
          <w:rFonts w:ascii="Times New Roman"/>
          <w:b/>
          <w:color w:val="000000"/>
          <w:szCs w:val="30"/>
        </w:rPr>
        <w:t>f(x) =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] + (x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)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] + (x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) (x -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)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2</w:t>
      </w:r>
      <w:r>
        <w:rPr>
          <w:rFonts w:ascii="Times New Roman"/>
          <w:b/>
          <w:color w:val="000000"/>
          <w:szCs w:val="30"/>
        </w:rPr>
        <w:t xml:space="preserve">] </w:t>
      </w:r>
      <w:r>
        <w:rPr>
          <w:rFonts w:ascii="Segoe UI"/>
          <w:color w:val="000000"/>
          <w:szCs w:val="30"/>
        </w:rPr>
        <w:br/>
      </w:r>
      <w:r>
        <w:rPr>
          <w:rFonts w:ascii="Times New Roman"/>
          <w:b/>
          <w:color w:val="000000"/>
          <w:szCs w:val="30"/>
        </w:rPr>
        <w:t xml:space="preserve">                   </w:t>
      </w:r>
      <w:r>
        <w:rPr>
          <w:rFonts w:ascii="Times New Roman"/>
          <w:b/>
          <w:color w:val="000000"/>
          <w:szCs w:val="30"/>
        </w:rPr>
        <w:tab/>
        <w:t>+ . . . + (x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) (x -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) . . . (x - 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r>
        <w:rPr>
          <w:rFonts w:ascii="Times New Roman"/>
          <w:b/>
          <w:color w:val="000000"/>
          <w:szCs w:val="30"/>
        </w:rPr>
        <w:t>-1)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 xml:space="preserve">, . . ., </w:t>
      </w:r>
      <w:proofErr w:type="spellStart"/>
      <w:r>
        <w:rPr>
          <w:rFonts w:ascii="Times New Roman"/>
          <w:b/>
          <w:color w:val="000000"/>
          <w:szCs w:val="30"/>
        </w:rPr>
        <w:t>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proofErr w:type="spellEnd"/>
      <w:r>
        <w:rPr>
          <w:rFonts w:ascii="Times New Roman"/>
          <w:b/>
          <w:color w:val="000000"/>
          <w:szCs w:val="30"/>
        </w:rPr>
        <w:t>]</w:t>
      </w:r>
    </w:p>
    <w:p w:rsidR="00A21498" w:rsidRDefault="00A21498">
      <w:pPr>
        <w:rPr>
          <w:rFonts w:ascii="Times New Roman" w:eastAsiaTheme="minorEastAsia" w:hAnsi="Times New Roman" w:cs="Times New Roman"/>
        </w:rPr>
      </w:pPr>
    </w:p>
    <w:p w:rsidR="00A21498" w:rsidRDefault="001F02B8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Where </w:t>
      </w:r>
    </w:p>
    <w:p w:rsidR="00A21498" w:rsidRDefault="001F02B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Segoe UI"/>
          <w:color w:val="000000"/>
          <w:sz w:val="18"/>
        </w:rPr>
        <w:br/>
      </w:r>
      <w:r>
        <w:rPr>
          <w:rFonts w:ascii="Segoe UI"/>
          <w:b/>
          <w:color w:val="000000"/>
          <w:sz w:val="18"/>
        </w:rPr>
        <w:t xml:space="preserve"> </w:t>
      </w:r>
      <w:r>
        <w:rPr>
          <w:rFonts w:ascii="Times New Roman"/>
          <w:b/>
          <w:color w:val="000000"/>
          <w:szCs w:val="30"/>
        </w:rPr>
        <w:t>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 xml:space="preserve">, . . ., </w:t>
      </w:r>
      <w:proofErr w:type="spellStart"/>
      <w:proofErr w:type="gramStart"/>
      <w:r>
        <w:rPr>
          <w:rFonts w:ascii="Times New Roman"/>
          <w:b/>
          <w:color w:val="000000"/>
          <w:szCs w:val="30"/>
        </w:rPr>
        <w:t>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proofErr w:type="spellEnd"/>
      <w:r>
        <w:rPr>
          <w:rFonts w:ascii="Times New Roman"/>
          <w:b/>
          <w:color w:val="000000"/>
          <w:szCs w:val="30"/>
        </w:rPr>
        <w:t>]</w:t>
      </w:r>
      <w:r>
        <w:rPr>
          <w:rFonts w:ascii="Segoe UI"/>
          <w:color w:val="000000"/>
          <w:szCs w:val="30"/>
        </w:rPr>
        <w:t xml:space="preserve"> </w:t>
      </w:r>
      <w:r>
        <w:rPr>
          <w:rFonts w:ascii="Segoe UI"/>
          <w:b/>
          <w:color w:val="000000"/>
          <w:sz w:val="18"/>
        </w:rPr>
        <w:t xml:space="preserve"> =</w:t>
      </w:r>
      <w:proofErr w:type="gramEnd"/>
      <w:r>
        <w:rPr>
          <w:rFonts w:ascii="Segoe UI"/>
          <w:b/>
          <w:color w:val="000000"/>
          <w:sz w:val="18"/>
        </w:rPr>
        <w:t xml:space="preserve">  </w:t>
      </w:r>
      <w:r>
        <w:rPr>
          <w:rFonts w:ascii="Segoe UI"/>
          <w:b/>
          <w:color w:val="000000"/>
          <w:sz w:val="28"/>
          <w:szCs w:val="34"/>
        </w:rPr>
        <w:t>(</w:t>
      </w:r>
      <w:r>
        <w:rPr>
          <w:rFonts w:ascii="Segoe UI"/>
          <w:b/>
          <w:color w:val="000000"/>
          <w:szCs w:val="30"/>
        </w:rPr>
        <w:t>f [x</w:t>
      </w:r>
      <w:r>
        <w:rPr>
          <w:rFonts w:ascii="Segoe UI"/>
          <w:b/>
          <w:color w:val="000000"/>
          <w:szCs w:val="30"/>
          <w:vertAlign w:val="subscript"/>
        </w:rPr>
        <w:t>1</w:t>
      </w:r>
      <w:r>
        <w:rPr>
          <w:rFonts w:ascii="Segoe UI"/>
          <w:b/>
          <w:color w:val="000000"/>
          <w:szCs w:val="30"/>
        </w:rPr>
        <w:t>, x</w:t>
      </w:r>
      <w:r>
        <w:rPr>
          <w:rFonts w:ascii="Segoe UI"/>
          <w:b/>
          <w:color w:val="000000"/>
          <w:szCs w:val="30"/>
          <w:vertAlign w:val="subscript"/>
        </w:rPr>
        <w:t>2</w:t>
      </w:r>
      <w:r>
        <w:rPr>
          <w:rFonts w:ascii="Segoe UI"/>
          <w:b/>
          <w:color w:val="000000"/>
          <w:szCs w:val="30"/>
        </w:rPr>
        <w:t xml:space="preserve">, . . ., </w:t>
      </w:r>
      <w:proofErr w:type="spellStart"/>
      <w:r>
        <w:rPr>
          <w:rFonts w:ascii="Segoe UI"/>
          <w:b/>
          <w:color w:val="000000"/>
          <w:szCs w:val="30"/>
        </w:rPr>
        <w:t>x</w:t>
      </w:r>
      <w:r>
        <w:rPr>
          <w:rFonts w:ascii="Segoe UI"/>
          <w:b/>
          <w:color w:val="000000"/>
          <w:szCs w:val="30"/>
          <w:vertAlign w:val="subscript"/>
        </w:rPr>
        <w:t>k</w:t>
      </w:r>
      <w:proofErr w:type="spellEnd"/>
      <w:r>
        <w:rPr>
          <w:rFonts w:ascii="Segoe UI"/>
          <w:b/>
          <w:color w:val="000000"/>
          <w:szCs w:val="30"/>
        </w:rPr>
        <w:t>] - f [x</w:t>
      </w:r>
      <w:r>
        <w:rPr>
          <w:rFonts w:ascii="Segoe UI"/>
          <w:b/>
          <w:color w:val="000000"/>
          <w:szCs w:val="30"/>
          <w:vertAlign w:val="subscript"/>
        </w:rPr>
        <w:t>0</w:t>
      </w:r>
      <w:r>
        <w:rPr>
          <w:rFonts w:ascii="Segoe UI"/>
          <w:b/>
          <w:color w:val="000000"/>
          <w:szCs w:val="30"/>
        </w:rPr>
        <w:t>, x</w:t>
      </w:r>
      <w:r>
        <w:rPr>
          <w:rFonts w:ascii="Segoe UI"/>
          <w:b/>
          <w:color w:val="000000"/>
          <w:szCs w:val="30"/>
          <w:vertAlign w:val="subscript"/>
        </w:rPr>
        <w:t>1</w:t>
      </w:r>
      <w:r>
        <w:rPr>
          <w:rFonts w:ascii="Segoe UI"/>
          <w:b/>
          <w:color w:val="000000"/>
          <w:szCs w:val="30"/>
        </w:rPr>
        <w:t>, . . ., x</w:t>
      </w:r>
      <w:r>
        <w:rPr>
          <w:rFonts w:ascii="Segoe UI"/>
          <w:b/>
          <w:color w:val="000000"/>
          <w:szCs w:val="30"/>
          <w:vertAlign w:val="subscript"/>
        </w:rPr>
        <w:t>k-1</w:t>
      </w:r>
      <w:r>
        <w:rPr>
          <w:rFonts w:ascii="Segoe UI"/>
          <w:b/>
          <w:color w:val="000000"/>
          <w:szCs w:val="30"/>
        </w:rPr>
        <w:t>]</w:t>
      </w:r>
      <w:r>
        <w:rPr>
          <w:rFonts w:ascii="Segoe UI"/>
          <w:b/>
          <w:bCs/>
          <w:color w:val="000000"/>
          <w:sz w:val="28"/>
          <w:szCs w:val="34"/>
        </w:rPr>
        <w:t>) / (</w:t>
      </w:r>
      <w:proofErr w:type="spellStart"/>
      <w:r>
        <w:rPr>
          <w:rFonts w:ascii="Times New Roman"/>
          <w:b/>
          <w:color w:val="000000"/>
          <w:szCs w:val="30"/>
        </w:rPr>
        <w:t>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proofErr w:type="spellEnd"/>
      <w:r>
        <w:rPr>
          <w:rFonts w:ascii="Times New Roman"/>
          <w:b/>
          <w:color w:val="000000"/>
          <w:szCs w:val="30"/>
        </w:rPr>
        <w:t xml:space="preserve">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Segoe UI"/>
          <w:b/>
          <w:bCs/>
          <w:color w:val="000000"/>
          <w:sz w:val="28"/>
          <w:szCs w:val="34"/>
        </w:rPr>
        <w:t>)</w:t>
      </w:r>
      <w:r>
        <w:rPr>
          <w:rFonts w:ascii="Segoe UI"/>
          <w:color w:val="000000"/>
          <w:sz w:val="18"/>
        </w:rPr>
        <w:t xml:space="preserve"> 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Code Snippets:</w:t>
      </w:r>
    </w:p>
    <w:p w:rsidR="00A21498" w:rsidRDefault="001F02B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5943600" cy="547878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lastRenderedPageBreak/>
        <w:drawing>
          <wp:inline distT="0" distB="0" distL="0" distR="0">
            <wp:extent cx="5943600" cy="293052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A21498" w:rsidRDefault="001F02B8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</w:rPr>
        <w:drawing>
          <wp:inline distT="0" distB="0" distL="0" distR="0">
            <wp:extent cx="5943600" cy="268668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BB293B" w:rsidRDefault="00BB293B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604724" w:rsidRDefault="00604724" w:rsidP="006047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NUMERICAL COMPUTING (CS325)</w:t>
      </w:r>
    </w:p>
    <w:p w:rsidR="00604724" w:rsidRDefault="00604724" w:rsidP="006047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</w:t>
      </w:r>
    </w:p>
    <w:p w:rsidR="00604724" w:rsidRDefault="00604724" w:rsidP="006047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– 3</w:t>
      </w: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604724" w:rsidRDefault="00604724" w:rsidP="006047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Basil Ali Khan (20K-0477)</w:t>
      </w:r>
    </w:p>
    <w:p w:rsidR="00604724" w:rsidRDefault="00604724" w:rsidP="006047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Jodat (</w:t>
      </w:r>
      <w:r>
        <w:rPr>
          <w:rStyle w:val="Fontstyle01"/>
        </w:rPr>
        <w:t>20K-0155)</w:t>
      </w:r>
    </w:p>
    <w:p w:rsidR="00604724" w:rsidRDefault="00604724" w:rsidP="006047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Abdul Ahad Shaikh (20K-0319)</w:t>
      </w:r>
    </w:p>
    <w:p w:rsidR="00604724" w:rsidRDefault="00604724" w:rsidP="006047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Umer (20K-0225)</w:t>
      </w: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604724" w:rsidRDefault="00604724" w:rsidP="006047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1: </w:t>
      </w:r>
      <w:r w:rsidR="00232FB5">
        <w:rPr>
          <w:rFonts w:ascii="Times New Roman" w:hAnsi="Times New Roman" w:cs="Times New Roman"/>
          <w:b/>
          <w:sz w:val="28"/>
          <w:szCs w:val="28"/>
        </w:rPr>
        <w:t>Numerical Integration</w:t>
      </w: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604724" w:rsidRDefault="00604724" w:rsidP="00604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the fundamental concepts of scientific programming using python.</w:t>
      </w:r>
    </w:p>
    <w:p w:rsidR="00604724" w:rsidRDefault="00604724" w:rsidP="00604724">
      <w:pPr>
        <w:rPr>
          <w:rFonts w:ascii="Times New Roman" w:hAnsi="Times New Roman" w:cs="Times New Roman"/>
          <w:sz w:val="28"/>
          <w:szCs w:val="28"/>
        </w:rPr>
      </w:pP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604724" w:rsidRDefault="00604724" w:rsidP="00604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selected three methods of Lab1.</w:t>
      </w:r>
    </w:p>
    <w:p w:rsidR="00232FB5" w:rsidRPr="00232FB5" w:rsidRDefault="00232FB5" w:rsidP="00232FB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32FB5">
        <w:rPr>
          <w:rFonts w:ascii="Times New Roman" w:hAnsi="Times New Roman" w:cs="Times New Roman"/>
        </w:rPr>
        <w:t>Newton Cotes CLOSED quadrature</w:t>
      </w:r>
      <w:r>
        <w:rPr>
          <w:rFonts w:ascii="Times New Roman" w:hAnsi="Times New Roman" w:cs="Times New Roman"/>
        </w:rPr>
        <w:t xml:space="preserve"> formula.</w:t>
      </w:r>
    </w:p>
    <w:p w:rsidR="00232FB5" w:rsidRDefault="00232FB5" w:rsidP="00232FB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32FB5">
        <w:rPr>
          <w:rFonts w:ascii="Times New Roman" w:hAnsi="Times New Roman" w:cs="Times New Roman"/>
        </w:rPr>
        <w:t>Newton Cotes OPEN quadratu</w:t>
      </w:r>
      <w:r>
        <w:rPr>
          <w:rFonts w:ascii="Times New Roman" w:hAnsi="Times New Roman" w:cs="Times New Roman"/>
        </w:rPr>
        <w:t>re method.</w:t>
      </w:r>
    </w:p>
    <w:p w:rsidR="00232FB5" w:rsidRPr="00397899" w:rsidRDefault="00232FB5" w:rsidP="006047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Composite Mid</w:t>
      </w:r>
      <w:r w:rsidRPr="00232FB5">
        <w:rPr>
          <w:rFonts w:ascii="Times New Roman" w:hAnsi="Times New Roman" w:cs="Times New Roman"/>
        </w:rPr>
        <w:t>point rule</w:t>
      </w:r>
    </w:p>
    <w:p w:rsidR="00604724" w:rsidRDefault="00604724" w:rsidP="00604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we have studied the algorithm of then we have written the programming of that method.</w:t>
      </w:r>
    </w:p>
    <w:p w:rsidR="00604724" w:rsidRDefault="00604724" w:rsidP="00604724">
      <w:pPr>
        <w:rPr>
          <w:rFonts w:ascii="Times New Roman" w:hAnsi="Times New Roman" w:cs="Times New Roman"/>
        </w:rPr>
      </w:pP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 and Programming Language:</w:t>
      </w:r>
    </w:p>
    <w:p w:rsidR="00604724" w:rsidRDefault="00604724" w:rsidP="00604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chosen python programming language and IDE we are using is Visual Studio Code.</w:t>
      </w: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</w:p>
    <w:p w:rsidR="00604724" w:rsidRDefault="00604724" w:rsidP="00604724">
      <w:pPr>
        <w:rPr>
          <w:rFonts w:ascii="Times New Roman" w:hAnsi="Times New Roman" w:cs="Times New Roman"/>
          <w:b/>
          <w:sz w:val="28"/>
          <w:szCs w:val="28"/>
        </w:rPr>
      </w:pPr>
      <w:r w:rsidRPr="0098484A">
        <w:rPr>
          <w:rFonts w:ascii="Times New Roman" w:hAnsi="Times New Roman" w:cs="Times New Roman"/>
          <w:b/>
          <w:sz w:val="28"/>
          <w:szCs w:val="28"/>
        </w:rPr>
        <w:t>Library Used:</w:t>
      </w:r>
    </w:p>
    <w:p w:rsidR="00604724" w:rsidRDefault="00604724" w:rsidP="00604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imported 3 libraries:</w:t>
      </w:r>
    </w:p>
    <w:p w:rsidR="00604724" w:rsidRPr="005537A0" w:rsidRDefault="00604724" w:rsidP="005537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5537A0">
        <w:rPr>
          <w:rFonts w:ascii="Times New Roman" w:hAnsi="Times New Roman" w:cs="Times New Roman"/>
        </w:rPr>
        <w:t>sympy</w:t>
      </w:r>
      <w:proofErr w:type="spellEnd"/>
      <w:r w:rsidRPr="005537A0">
        <w:rPr>
          <w:rFonts w:ascii="Times New Roman" w:hAnsi="Times New Roman" w:cs="Times New Roman"/>
        </w:rPr>
        <w:t xml:space="preserve"> library for to get equation solution on particular intervals and can initialize symbols.</w:t>
      </w:r>
    </w:p>
    <w:p w:rsidR="00BB293B" w:rsidRDefault="00604724" w:rsidP="00604724">
      <w:pPr>
        <w:shd w:val="clear" w:color="auto" w:fill="FFFFFF"/>
        <w:spacing w:before="100" w:after="7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Implementation and Code Snippets:</w:t>
      </w:r>
    </w:p>
    <w:p w:rsidR="00EA729E" w:rsidRDefault="00EE2BA4" w:rsidP="00044BFE">
      <w:pPr>
        <w:shd w:val="clear" w:color="auto" w:fill="FFFFFF"/>
        <w:spacing w:before="100" w:after="7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CLOSED NEWTON COTES:</w:t>
      </w:r>
    </w:p>
    <w:p w:rsidR="00EE2BA4" w:rsidRDefault="00EE2BA4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6F326188" wp14:editId="7629F67D">
            <wp:extent cx="5943600" cy="2296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E" w:rsidRDefault="00044BFE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044BFE" w:rsidRDefault="00044BFE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044BFE" w:rsidRDefault="00044BFE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044BFE" w:rsidRDefault="00044BFE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2E981C8" wp14:editId="58979F6C">
            <wp:extent cx="5943600" cy="3919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E" w:rsidRDefault="001764B6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4E8AA6F" wp14:editId="22C5B22A">
            <wp:extent cx="5943600" cy="3612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19" w:rsidRDefault="00832D19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832D19" w:rsidRDefault="00832D19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832D19" w:rsidRDefault="00832D19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1764B6" w:rsidRDefault="001764B6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1764B6" w:rsidRDefault="001764B6" w:rsidP="00EE2BA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832D19" w:rsidRDefault="00832D19" w:rsidP="00832D19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Trapezoidal Rule:</w:t>
      </w:r>
    </w:p>
    <w:p w:rsidR="00A071A8" w:rsidRDefault="00512918" w:rsidP="00832D19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5312B8D3" wp14:editId="397785BD">
            <wp:extent cx="5943600" cy="2593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98" w:rsidRDefault="00A071A8" w:rsidP="004A3FC4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Simpsons 1/3</w:t>
      </w:r>
      <w:r w:rsidRPr="00A071A8">
        <w:rPr>
          <w:rFonts w:ascii="Times New Roman" w:eastAsia="Times New Roman" w:hAnsi="Times New Roman" w:cs="Times New Roman"/>
          <w:b/>
          <w:color w:val="000000" w:themeColor="text1"/>
          <w:vertAlign w:val="superscript"/>
        </w:rPr>
        <w:t>rd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Rule:</w:t>
      </w:r>
    </w:p>
    <w:p w:rsidR="004A3FC4" w:rsidRDefault="004A3FC4" w:rsidP="004A3FC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9F1681B" wp14:editId="0FCDF6BD">
            <wp:extent cx="5943600" cy="2628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C4" w:rsidRDefault="004A3FC4" w:rsidP="004A3FC4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Simpsons 3/8</w:t>
      </w:r>
      <w:r w:rsidRPr="004A3FC4">
        <w:rPr>
          <w:rFonts w:ascii="Times New Roman" w:eastAsia="Times New Roman" w:hAnsi="Times New Roman" w:cs="Times New Roman"/>
          <w:b/>
          <w:color w:val="000000" w:themeColor="text1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Rule:</w:t>
      </w:r>
    </w:p>
    <w:p w:rsidR="004A3FC4" w:rsidRDefault="004A3FC4" w:rsidP="004A3FC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FC7932E" wp14:editId="061B0BE4">
            <wp:extent cx="5943600" cy="2601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C4" w:rsidRDefault="004A3FC4" w:rsidP="004A3FC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4A3FC4" w:rsidRDefault="004A3FC4" w:rsidP="004A3FC4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N = 4:</w:t>
      </w:r>
    </w:p>
    <w:p w:rsidR="004A3FC4" w:rsidRDefault="00AF3BA2" w:rsidP="004A3FC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31BE925" wp14:editId="57F81104">
            <wp:extent cx="5943600" cy="2642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74" w:rsidRDefault="00365974" w:rsidP="004A3FC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365974" w:rsidRDefault="00365974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OPEN NEWTON COTES</w:t>
      </w:r>
    </w:p>
    <w:p w:rsidR="00365974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B3F9C0" wp14:editId="5519644D">
            <wp:extent cx="5943600" cy="3940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3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65833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65833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65833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65833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65833" w:rsidRDefault="00F65833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84006" wp14:editId="28DC6F07">
            <wp:extent cx="5943600" cy="3272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3" w:rsidRDefault="0034684D" w:rsidP="00365974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BFE213" wp14:editId="58636ECE">
            <wp:extent cx="5943600" cy="2384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D" w:rsidRPr="00D45BAD" w:rsidRDefault="00D45BAD" w:rsidP="00D45BAD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N </w:t>
      </w:r>
      <w:r w:rsidR="008D796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= 0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D45BAD" w:rsidRDefault="00B920C0" w:rsidP="00D45BAD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DDB2CD" wp14:editId="3DEAA8AB">
            <wp:extent cx="5943600" cy="2689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C0" w:rsidRDefault="00B920C0" w:rsidP="008D7966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8D7966" w:rsidRDefault="008D7966" w:rsidP="008D7966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N = 1:</w:t>
      </w:r>
    </w:p>
    <w:p w:rsidR="008D7966" w:rsidRDefault="008D7966" w:rsidP="008D7966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570C480B" wp14:editId="293343CC">
            <wp:extent cx="5943600" cy="2721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66" w:rsidRDefault="008D7966" w:rsidP="008D7966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N = 2:</w:t>
      </w:r>
    </w:p>
    <w:p w:rsidR="008D7966" w:rsidRDefault="0092453C" w:rsidP="008D7966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037C11D" wp14:editId="1F5D2DBB">
            <wp:extent cx="5943600" cy="2738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8D" w:rsidRDefault="00246D8D" w:rsidP="00246D8D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N = 3:</w:t>
      </w:r>
    </w:p>
    <w:p w:rsidR="00246D8D" w:rsidRDefault="00246D8D" w:rsidP="00246D8D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590A953C" wp14:editId="37E2607F">
            <wp:extent cx="5943600" cy="2687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AA" w:rsidRDefault="00641CAA" w:rsidP="00641CAA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Composite Midpoint Rule</w:t>
      </w:r>
    </w:p>
    <w:p w:rsidR="00185240" w:rsidRDefault="00185240" w:rsidP="00641CAA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854E24" wp14:editId="01B9CE13">
            <wp:extent cx="5943600" cy="3940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40" w:rsidRDefault="007246C9" w:rsidP="00641CAA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7E578C" wp14:editId="2025EFED">
            <wp:extent cx="5943600" cy="2204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AA" w:rsidRDefault="007246C9" w:rsidP="00236EEA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(n)</w:t>
      </w:r>
    </w:p>
    <w:p w:rsidR="007246C9" w:rsidRPr="007246C9" w:rsidRDefault="007246C9" w:rsidP="007246C9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AF3BA2" w:rsidRPr="004A3FC4" w:rsidRDefault="00AF3BA2" w:rsidP="004A3FC4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sectPr w:rsidR="00AF3BA2" w:rsidRPr="004A3FC4">
      <w:footerReference w:type="even" r:id="rId48"/>
      <w:footerReference w:type="default" r:id="rId49"/>
      <w:pgSz w:w="12240" w:h="15840"/>
      <w:pgMar w:top="720" w:right="1440" w:bottom="720" w:left="1440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415" w:rsidRDefault="00B53415">
      <w:r>
        <w:separator/>
      </w:r>
    </w:p>
  </w:endnote>
  <w:endnote w:type="continuationSeparator" w:id="0">
    <w:p w:rsidR="00B53415" w:rsidRDefault="00B53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20764204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06271E" w:rsidRDefault="001F02B8" w:rsidP="00857B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06271E" w:rsidRDefault="0006271E" w:rsidP="000627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3966356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06271E" w:rsidRDefault="001F02B8" w:rsidP="00A45A59">
        <w:pPr>
          <w:pStyle w:val="Footer"/>
        </w:pPr>
        <w:r w:rsidRPr="00D85677">
          <w:rPr>
            <w:rStyle w:val="PageNumber"/>
            <w:rFonts w:ascii="Corbel" w:hAnsi="Corbel"/>
          </w:rPr>
          <w:t xml:space="preserve">PAGE </w:t>
        </w:r>
        <w:r w:rsidRPr="00D85677">
          <w:rPr>
            <w:rStyle w:val="PageNumber"/>
            <w:rFonts w:ascii="Corbel" w:hAnsi="Corbel"/>
          </w:rPr>
          <w:fldChar w:fldCharType="begin"/>
        </w:r>
        <w:r w:rsidRPr="00D85677">
          <w:rPr>
            <w:rStyle w:val="PageNumber"/>
            <w:rFonts w:ascii="Corbel" w:hAnsi="Corbel"/>
          </w:rPr>
          <w:instrText xml:space="preserve"> PAGE </w:instrText>
        </w:r>
        <w:r w:rsidRPr="00D85677">
          <w:rPr>
            <w:rStyle w:val="PageNumber"/>
            <w:rFonts w:ascii="Corbel" w:hAnsi="Corbel"/>
          </w:rPr>
          <w:fldChar w:fldCharType="separate"/>
        </w:r>
        <w:r w:rsidR="002E5415">
          <w:rPr>
            <w:rStyle w:val="PageNumber"/>
            <w:rFonts w:ascii="Corbel" w:hAnsi="Corbel"/>
            <w:noProof/>
          </w:rPr>
          <w:t>2</w:t>
        </w:r>
        <w:r w:rsidRPr="00D85677">
          <w:rPr>
            <w:rStyle w:val="PageNumber"/>
            <w:rFonts w:ascii="Corbel" w:hAnsi="Corbel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498" w:rsidRDefault="001F02B8">
    <w:pPr>
      <w:pStyle w:val="Footer"/>
      <w:framePr w:wrap="none" w:vAnchor="text" w:hAnchor="margin" w:xAlign="right" w:y="1"/>
      <w:rPr>
        <w:rStyle w:val="PageNumber"/>
      </w:rPr>
    </w:pPr>
    <w:r>
      <w:fldChar w:fldCharType="begin"/>
    </w:r>
    <w:r>
      <w:instrText xml:space="preserve"> PAGE </w:instrText>
    </w:r>
    <w:r>
      <w:fldChar w:fldCharType="separate"/>
    </w:r>
    <w:r>
      <w:t>*</w:t>
    </w:r>
    <w:r>
      <w:fldChar w:fldCharType="end"/>
    </w:r>
  </w:p>
  <w:p w:rsidR="00A21498" w:rsidRDefault="00A21498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498" w:rsidRDefault="001F02B8">
    <w:pPr>
      <w:pStyle w:val="Footer"/>
    </w:pPr>
    <w:r>
      <w:rPr>
        <w:rStyle w:val="PageNumber"/>
        <w:rFonts w:ascii="Corbel" w:hAnsi="Corbel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E5415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415" w:rsidRDefault="00B53415">
      <w:r>
        <w:separator/>
      </w:r>
    </w:p>
  </w:footnote>
  <w:footnote w:type="continuationSeparator" w:id="0">
    <w:p w:rsidR="00B53415" w:rsidRDefault="00B534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138"/>
    <w:multiLevelType w:val="hybridMultilevel"/>
    <w:tmpl w:val="B8BC9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916A1"/>
    <w:multiLevelType w:val="multilevel"/>
    <w:tmpl w:val="BF9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96AC2"/>
    <w:multiLevelType w:val="hybridMultilevel"/>
    <w:tmpl w:val="E132C966"/>
    <w:lvl w:ilvl="0" w:tplc="6D98F2B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514B95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84399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7E675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4226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68E284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803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2A9D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DDA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6262F"/>
    <w:multiLevelType w:val="hybridMultilevel"/>
    <w:tmpl w:val="45E253F0"/>
    <w:lvl w:ilvl="0" w:tplc="63BC7C02">
      <w:start w:val="1"/>
      <w:numFmt w:val="decimal"/>
      <w:lvlText w:val="%1."/>
      <w:lvlJc w:val="left"/>
      <w:pPr>
        <w:ind w:left="720" w:hanging="360"/>
      </w:pPr>
    </w:lvl>
    <w:lvl w:ilvl="1" w:tplc="D384111A" w:tentative="1">
      <w:start w:val="1"/>
      <w:numFmt w:val="lowerLetter"/>
      <w:lvlText w:val="%2."/>
      <w:lvlJc w:val="left"/>
      <w:pPr>
        <w:ind w:left="1440" w:hanging="360"/>
      </w:pPr>
    </w:lvl>
    <w:lvl w:ilvl="2" w:tplc="63E4901E" w:tentative="1">
      <w:start w:val="1"/>
      <w:numFmt w:val="lowerRoman"/>
      <w:lvlText w:val="%3."/>
      <w:lvlJc w:val="right"/>
      <w:pPr>
        <w:ind w:left="2160" w:hanging="180"/>
      </w:pPr>
    </w:lvl>
    <w:lvl w:ilvl="3" w:tplc="642444A8" w:tentative="1">
      <w:start w:val="1"/>
      <w:numFmt w:val="decimal"/>
      <w:lvlText w:val="%4."/>
      <w:lvlJc w:val="left"/>
      <w:pPr>
        <w:ind w:left="2880" w:hanging="360"/>
      </w:pPr>
    </w:lvl>
    <w:lvl w:ilvl="4" w:tplc="6EE4B8A6" w:tentative="1">
      <w:start w:val="1"/>
      <w:numFmt w:val="lowerLetter"/>
      <w:lvlText w:val="%5."/>
      <w:lvlJc w:val="left"/>
      <w:pPr>
        <w:ind w:left="3600" w:hanging="360"/>
      </w:pPr>
    </w:lvl>
    <w:lvl w:ilvl="5" w:tplc="6F9C0CD4" w:tentative="1">
      <w:start w:val="1"/>
      <w:numFmt w:val="lowerRoman"/>
      <w:lvlText w:val="%6."/>
      <w:lvlJc w:val="right"/>
      <w:pPr>
        <w:ind w:left="4320" w:hanging="180"/>
      </w:pPr>
    </w:lvl>
    <w:lvl w:ilvl="6" w:tplc="78C6A55A" w:tentative="1">
      <w:start w:val="1"/>
      <w:numFmt w:val="decimal"/>
      <w:lvlText w:val="%7."/>
      <w:lvlJc w:val="left"/>
      <w:pPr>
        <w:ind w:left="5040" w:hanging="360"/>
      </w:pPr>
    </w:lvl>
    <w:lvl w:ilvl="7" w:tplc="EACAE6B6" w:tentative="1">
      <w:start w:val="1"/>
      <w:numFmt w:val="lowerLetter"/>
      <w:lvlText w:val="%8."/>
      <w:lvlJc w:val="left"/>
      <w:pPr>
        <w:ind w:left="5760" w:hanging="360"/>
      </w:pPr>
    </w:lvl>
    <w:lvl w:ilvl="8" w:tplc="9090603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55643"/>
    <w:multiLevelType w:val="hybridMultilevel"/>
    <w:tmpl w:val="0B6C69B8"/>
    <w:lvl w:ilvl="0" w:tplc="25021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99B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DA7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26E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269E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8D053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808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03B9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E6AF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F68A4"/>
    <w:multiLevelType w:val="hybridMultilevel"/>
    <w:tmpl w:val="5C463DD0"/>
    <w:lvl w:ilvl="0" w:tplc="25383520">
      <w:start w:val="1"/>
      <w:numFmt w:val="decimal"/>
      <w:lvlText w:val="%1."/>
      <w:lvlJc w:val="left"/>
      <w:pPr>
        <w:ind w:left="720" w:hanging="360"/>
      </w:pPr>
    </w:lvl>
    <w:lvl w:ilvl="1" w:tplc="71ECD018" w:tentative="1">
      <w:start w:val="1"/>
      <w:numFmt w:val="lowerLetter"/>
      <w:lvlText w:val="%2."/>
      <w:lvlJc w:val="left"/>
      <w:pPr>
        <w:ind w:left="1440" w:hanging="360"/>
      </w:pPr>
    </w:lvl>
    <w:lvl w:ilvl="2" w:tplc="E03CEC92" w:tentative="1">
      <w:start w:val="1"/>
      <w:numFmt w:val="lowerRoman"/>
      <w:lvlText w:val="%3."/>
      <w:lvlJc w:val="right"/>
      <w:pPr>
        <w:ind w:left="2160" w:hanging="180"/>
      </w:pPr>
    </w:lvl>
    <w:lvl w:ilvl="3" w:tplc="29E21534" w:tentative="1">
      <w:start w:val="1"/>
      <w:numFmt w:val="decimal"/>
      <w:lvlText w:val="%4."/>
      <w:lvlJc w:val="left"/>
      <w:pPr>
        <w:ind w:left="2880" w:hanging="360"/>
      </w:pPr>
    </w:lvl>
    <w:lvl w:ilvl="4" w:tplc="C8E6CA4A" w:tentative="1">
      <w:start w:val="1"/>
      <w:numFmt w:val="lowerLetter"/>
      <w:lvlText w:val="%5."/>
      <w:lvlJc w:val="left"/>
      <w:pPr>
        <w:ind w:left="3600" w:hanging="360"/>
      </w:pPr>
    </w:lvl>
    <w:lvl w:ilvl="5" w:tplc="F498FA86" w:tentative="1">
      <w:start w:val="1"/>
      <w:numFmt w:val="lowerRoman"/>
      <w:lvlText w:val="%6."/>
      <w:lvlJc w:val="right"/>
      <w:pPr>
        <w:ind w:left="4320" w:hanging="180"/>
      </w:pPr>
    </w:lvl>
    <w:lvl w:ilvl="6" w:tplc="7228C722" w:tentative="1">
      <w:start w:val="1"/>
      <w:numFmt w:val="decimal"/>
      <w:lvlText w:val="%7."/>
      <w:lvlJc w:val="left"/>
      <w:pPr>
        <w:ind w:left="5040" w:hanging="360"/>
      </w:pPr>
    </w:lvl>
    <w:lvl w:ilvl="7" w:tplc="21A4D90C" w:tentative="1">
      <w:start w:val="1"/>
      <w:numFmt w:val="lowerLetter"/>
      <w:lvlText w:val="%8."/>
      <w:lvlJc w:val="left"/>
      <w:pPr>
        <w:ind w:left="5760" w:hanging="360"/>
      </w:pPr>
    </w:lvl>
    <w:lvl w:ilvl="8" w:tplc="4C6427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B7C7E"/>
    <w:multiLevelType w:val="hybridMultilevel"/>
    <w:tmpl w:val="671C1090"/>
    <w:lvl w:ilvl="0" w:tplc="C56434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020F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BA5E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98E5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32D1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E1687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AE790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6646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186E0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80C1C"/>
    <w:multiLevelType w:val="hybridMultilevel"/>
    <w:tmpl w:val="66C4F098"/>
    <w:lvl w:ilvl="0" w:tplc="7F880746">
      <w:start w:val="1"/>
      <w:numFmt w:val="decimal"/>
      <w:lvlText w:val="%1."/>
      <w:lvlJc w:val="left"/>
      <w:pPr>
        <w:ind w:left="720" w:hanging="360"/>
      </w:pPr>
    </w:lvl>
    <w:lvl w:ilvl="1" w:tplc="4E989B90" w:tentative="1">
      <w:start w:val="1"/>
      <w:numFmt w:val="lowerLetter"/>
      <w:lvlText w:val="%2."/>
      <w:lvlJc w:val="left"/>
      <w:pPr>
        <w:ind w:left="1440" w:hanging="360"/>
      </w:pPr>
    </w:lvl>
    <w:lvl w:ilvl="2" w:tplc="76B805B4" w:tentative="1">
      <w:start w:val="1"/>
      <w:numFmt w:val="lowerRoman"/>
      <w:lvlText w:val="%3."/>
      <w:lvlJc w:val="right"/>
      <w:pPr>
        <w:ind w:left="2160" w:hanging="180"/>
      </w:pPr>
    </w:lvl>
    <w:lvl w:ilvl="3" w:tplc="2A3CB54E" w:tentative="1">
      <w:start w:val="1"/>
      <w:numFmt w:val="decimal"/>
      <w:lvlText w:val="%4."/>
      <w:lvlJc w:val="left"/>
      <w:pPr>
        <w:ind w:left="2880" w:hanging="360"/>
      </w:pPr>
    </w:lvl>
    <w:lvl w:ilvl="4" w:tplc="1FC4F0B0" w:tentative="1">
      <w:start w:val="1"/>
      <w:numFmt w:val="lowerLetter"/>
      <w:lvlText w:val="%5."/>
      <w:lvlJc w:val="left"/>
      <w:pPr>
        <w:ind w:left="3600" w:hanging="360"/>
      </w:pPr>
    </w:lvl>
    <w:lvl w:ilvl="5" w:tplc="15663CA2" w:tentative="1">
      <w:start w:val="1"/>
      <w:numFmt w:val="lowerRoman"/>
      <w:lvlText w:val="%6."/>
      <w:lvlJc w:val="right"/>
      <w:pPr>
        <w:ind w:left="4320" w:hanging="180"/>
      </w:pPr>
    </w:lvl>
    <w:lvl w:ilvl="6" w:tplc="874021E2" w:tentative="1">
      <w:start w:val="1"/>
      <w:numFmt w:val="decimal"/>
      <w:lvlText w:val="%7."/>
      <w:lvlJc w:val="left"/>
      <w:pPr>
        <w:ind w:left="5040" w:hanging="360"/>
      </w:pPr>
    </w:lvl>
    <w:lvl w:ilvl="7" w:tplc="375635E0" w:tentative="1">
      <w:start w:val="1"/>
      <w:numFmt w:val="lowerLetter"/>
      <w:lvlText w:val="%8."/>
      <w:lvlJc w:val="left"/>
      <w:pPr>
        <w:ind w:left="5760" w:hanging="360"/>
      </w:pPr>
    </w:lvl>
    <w:lvl w:ilvl="8" w:tplc="3A5EAC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00D08"/>
    <w:multiLevelType w:val="hybridMultilevel"/>
    <w:tmpl w:val="3EBAD748"/>
    <w:lvl w:ilvl="0" w:tplc="A7645B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CAF3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F86C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7853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86A9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4F886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6A1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403C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442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C24AFB"/>
    <w:multiLevelType w:val="hybridMultilevel"/>
    <w:tmpl w:val="526A006A"/>
    <w:lvl w:ilvl="0" w:tplc="E1308D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B1DCCE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84A1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8473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9253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6D2B8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70A5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8A8F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B748C1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42703"/>
    <w:multiLevelType w:val="hybridMultilevel"/>
    <w:tmpl w:val="BE72A932"/>
    <w:lvl w:ilvl="0" w:tplc="EE40A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EA894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2EF4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6DF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5E15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629F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8A60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611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260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E23751"/>
    <w:multiLevelType w:val="hybridMultilevel"/>
    <w:tmpl w:val="E01E9C96"/>
    <w:lvl w:ilvl="0" w:tplc="C8F8482A">
      <w:start w:val="1"/>
      <w:numFmt w:val="decimal"/>
      <w:lvlText w:val="%1."/>
      <w:lvlJc w:val="left"/>
      <w:pPr>
        <w:ind w:left="720" w:hanging="360"/>
      </w:pPr>
    </w:lvl>
    <w:lvl w:ilvl="1" w:tplc="025A9F86" w:tentative="1">
      <w:start w:val="1"/>
      <w:numFmt w:val="lowerLetter"/>
      <w:lvlText w:val="%2."/>
      <w:lvlJc w:val="left"/>
      <w:pPr>
        <w:ind w:left="1440" w:hanging="360"/>
      </w:pPr>
    </w:lvl>
    <w:lvl w:ilvl="2" w:tplc="49EE954A" w:tentative="1">
      <w:start w:val="1"/>
      <w:numFmt w:val="lowerRoman"/>
      <w:lvlText w:val="%3."/>
      <w:lvlJc w:val="right"/>
      <w:pPr>
        <w:ind w:left="2160" w:hanging="180"/>
      </w:pPr>
    </w:lvl>
    <w:lvl w:ilvl="3" w:tplc="BC4EAEC2" w:tentative="1">
      <w:start w:val="1"/>
      <w:numFmt w:val="decimal"/>
      <w:lvlText w:val="%4."/>
      <w:lvlJc w:val="left"/>
      <w:pPr>
        <w:ind w:left="2880" w:hanging="360"/>
      </w:pPr>
    </w:lvl>
    <w:lvl w:ilvl="4" w:tplc="B54820AC" w:tentative="1">
      <w:start w:val="1"/>
      <w:numFmt w:val="lowerLetter"/>
      <w:lvlText w:val="%5."/>
      <w:lvlJc w:val="left"/>
      <w:pPr>
        <w:ind w:left="3600" w:hanging="360"/>
      </w:pPr>
    </w:lvl>
    <w:lvl w:ilvl="5" w:tplc="D9BED33C" w:tentative="1">
      <w:start w:val="1"/>
      <w:numFmt w:val="lowerRoman"/>
      <w:lvlText w:val="%6."/>
      <w:lvlJc w:val="right"/>
      <w:pPr>
        <w:ind w:left="4320" w:hanging="180"/>
      </w:pPr>
    </w:lvl>
    <w:lvl w:ilvl="6" w:tplc="3A2AECDC" w:tentative="1">
      <w:start w:val="1"/>
      <w:numFmt w:val="decimal"/>
      <w:lvlText w:val="%7."/>
      <w:lvlJc w:val="left"/>
      <w:pPr>
        <w:ind w:left="5040" w:hanging="360"/>
      </w:pPr>
    </w:lvl>
    <w:lvl w:ilvl="7" w:tplc="7512BE9A" w:tentative="1">
      <w:start w:val="1"/>
      <w:numFmt w:val="lowerLetter"/>
      <w:lvlText w:val="%8."/>
      <w:lvlJc w:val="left"/>
      <w:pPr>
        <w:ind w:left="5760" w:hanging="360"/>
      </w:pPr>
    </w:lvl>
    <w:lvl w:ilvl="8" w:tplc="AB1E4FE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248DB"/>
    <w:multiLevelType w:val="hybridMultilevel"/>
    <w:tmpl w:val="ABFEC9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8"/>
  </w:num>
  <w:num w:numId="10">
    <w:abstractNumId w:val="7"/>
  </w:num>
  <w:num w:numId="11">
    <w:abstractNumId w:val="2"/>
  </w:num>
  <w:num w:numId="12">
    <w:abstractNumId w:val="10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5AE"/>
    <w:rsid w:val="00001AA2"/>
    <w:rsid w:val="00013B36"/>
    <w:rsid w:val="00014352"/>
    <w:rsid w:val="00017B10"/>
    <w:rsid w:val="00044BFE"/>
    <w:rsid w:val="00056442"/>
    <w:rsid w:val="0006271E"/>
    <w:rsid w:val="00074464"/>
    <w:rsid w:val="00095001"/>
    <w:rsid w:val="0009638D"/>
    <w:rsid w:val="000A583B"/>
    <w:rsid w:val="000A6279"/>
    <w:rsid w:val="000B1A43"/>
    <w:rsid w:val="000B5D29"/>
    <w:rsid w:val="000D54C3"/>
    <w:rsid w:val="00142EF7"/>
    <w:rsid w:val="00150329"/>
    <w:rsid w:val="00156E4B"/>
    <w:rsid w:val="00162A3B"/>
    <w:rsid w:val="00173543"/>
    <w:rsid w:val="001764B6"/>
    <w:rsid w:val="00185240"/>
    <w:rsid w:val="001C1ACE"/>
    <w:rsid w:val="001E06EE"/>
    <w:rsid w:val="001F02B8"/>
    <w:rsid w:val="001F4BF1"/>
    <w:rsid w:val="00231982"/>
    <w:rsid w:val="00232FB5"/>
    <w:rsid w:val="00236EEA"/>
    <w:rsid w:val="00246D8D"/>
    <w:rsid w:val="00256D74"/>
    <w:rsid w:val="00264AD9"/>
    <w:rsid w:val="002B235F"/>
    <w:rsid w:val="002C22D1"/>
    <w:rsid w:val="002E5415"/>
    <w:rsid w:val="00300E25"/>
    <w:rsid w:val="00314EDE"/>
    <w:rsid w:val="00327FF9"/>
    <w:rsid w:val="00331BDC"/>
    <w:rsid w:val="0033622D"/>
    <w:rsid w:val="0034684D"/>
    <w:rsid w:val="00365974"/>
    <w:rsid w:val="00370139"/>
    <w:rsid w:val="00397899"/>
    <w:rsid w:val="003A26C4"/>
    <w:rsid w:val="003D6DF6"/>
    <w:rsid w:val="003F2BA2"/>
    <w:rsid w:val="0045369B"/>
    <w:rsid w:val="00482FD4"/>
    <w:rsid w:val="004A2DBC"/>
    <w:rsid w:val="004A3FC4"/>
    <w:rsid w:val="004C7F2B"/>
    <w:rsid w:val="005120A6"/>
    <w:rsid w:val="00512918"/>
    <w:rsid w:val="005276A8"/>
    <w:rsid w:val="00537DAC"/>
    <w:rsid w:val="005537A0"/>
    <w:rsid w:val="00575622"/>
    <w:rsid w:val="005B2A6F"/>
    <w:rsid w:val="005B47FD"/>
    <w:rsid w:val="005D4907"/>
    <w:rsid w:val="00604724"/>
    <w:rsid w:val="00625268"/>
    <w:rsid w:val="006260A2"/>
    <w:rsid w:val="00627BF7"/>
    <w:rsid w:val="006364DA"/>
    <w:rsid w:val="00641CAA"/>
    <w:rsid w:val="00654F26"/>
    <w:rsid w:val="00667CD7"/>
    <w:rsid w:val="006748DB"/>
    <w:rsid w:val="00674A54"/>
    <w:rsid w:val="006C60E6"/>
    <w:rsid w:val="006D25AE"/>
    <w:rsid w:val="006F37A3"/>
    <w:rsid w:val="00715806"/>
    <w:rsid w:val="00716759"/>
    <w:rsid w:val="007246C9"/>
    <w:rsid w:val="007C739E"/>
    <w:rsid w:val="0081410C"/>
    <w:rsid w:val="00815D34"/>
    <w:rsid w:val="00832D19"/>
    <w:rsid w:val="00834654"/>
    <w:rsid w:val="00841FA8"/>
    <w:rsid w:val="00856259"/>
    <w:rsid w:val="00857AC3"/>
    <w:rsid w:val="00857BD4"/>
    <w:rsid w:val="008638AB"/>
    <w:rsid w:val="008A5F4C"/>
    <w:rsid w:val="008B5943"/>
    <w:rsid w:val="008D6776"/>
    <w:rsid w:val="008D7966"/>
    <w:rsid w:val="008E0E8B"/>
    <w:rsid w:val="008F264C"/>
    <w:rsid w:val="00915D11"/>
    <w:rsid w:val="00917B44"/>
    <w:rsid w:val="0092453C"/>
    <w:rsid w:val="009453F5"/>
    <w:rsid w:val="00952F7D"/>
    <w:rsid w:val="0098484A"/>
    <w:rsid w:val="009B3624"/>
    <w:rsid w:val="009C0588"/>
    <w:rsid w:val="00A038E0"/>
    <w:rsid w:val="00A071A8"/>
    <w:rsid w:val="00A21498"/>
    <w:rsid w:val="00A32309"/>
    <w:rsid w:val="00A35BCC"/>
    <w:rsid w:val="00A45A59"/>
    <w:rsid w:val="00A45BDD"/>
    <w:rsid w:val="00A46DD9"/>
    <w:rsid w:val="00A51EFD"/>
    <w:rsid w:val="00A6381B"/>
    <w:rsid w:val="00A76F40"/>
    <w:rsid w:val="00A82D92"/>
    <w:rsid w:val="00A83EF7"/>
    <w:rsid w:val="00AA7317"/>
    <w:rsid w:val="00AC73C8"/>
    <w:rsid w:val="00AF3BA2"/>
    <w:rsid w:val="00B319EE"/>
    <w:rsid w:val="00B53415"/>
    <w:rsid w:val="00B864BA"/>
    <w:rsid w:val="00B866BF"/>
    <w:rsid w:val="00B87578"/>
    <w:rsid w:val="00B920C0"/>
    <w:rsid w:val="00BA08D0"/>
    <w:rsid w:val="00BA4937"/>
    <w:rsid w:val="00BB293B"/>
    <w:rsid w:val="00BC4EBD"/>
    <w:rsid w:val="00BD68DE"/>
    <w:rsid w:val="00BE02BB"/>
    <w:rsid w:val="00BE28B5"/>
    <w:rsid w:val="00CC0702"/>
    <w:rsid w:val="00D45BAD"/>
    <w:rsid w:val="00D62CAD"/>
    <w:rsid w:val="00D64ACC"/>
    <w:rsid w:val="00D85677"/>
    <w:rsid w:val="00D96789"/>
    <w:rsid w:val="00DB2A00"/>
    <w:rsid w:val="00DC5A2D"/>
    <w:rsid w:val="00DD73CC"/>
    <w:rsid w:val="00DF7D03"/>
    <w:rsid w:val="00E033A5"/>
    <w:rsid w:val="00E13F78"/>
    <w:rsid w:val="00E70AF5"/>
    <w:rsid w:val="00E8561E"/>
    <w:rsid w:val="00E95151"/>
    <w:rsid w:val="00EA62EF"/>
    <w:rsid w:val="00EA729E"/>
    <w:rsid w:val="00ED38DD"/>
    <w:rsid w:val="00EE2BA4"/>
    <w:rsid w:val="00F00CEE"/>
    <w:rsid w:val="00F24898"/>
    <w:rsid w:val="00F42E93"/>
    <w:rsid w:val="00F65833"/>
    <w:rsid w:val="00FC524D"/>
    <w:rsid w:val="00FF0832"/>
    <w:rsid w:val="00FF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AF3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173543"/>
  </w:style>
  <w:style w:type="paragraph" w:styleId="Heading1">
    <w:name w:val="heading 1"/>
    <w:basedOn w:val="Heading3"/>
    <w:next w:val="Normal"/>
    <w:link w:val="Heading1Char"/>
    <w:qFormat/>
    <w:rsid w:val="00537DAC"/>
    <w:pPr>
      <w:outlineLvl w:val="0"/>
    </w:pPr>
  </w:style>
  <w:style w:type="paragraph" w:styleId="Heading2">
    <w:name w:val="heading 2"/>
    <w:basedOn w:val="Heading3"/>
    <w:next w:val="Normal"/>
    <w:link w:val="Heading2Char"/>
    <w:uiPriority w:val="1"/>
    <w:qFormat/>
    <w:rsid w:val="00537DAC"/>
    <w:pPr>
      <w:outlineLvl w:val="1"/>
    </w:pPr>
    <w:rPr>
      <w:color w:val="EED0C6" w:themeColor="accent3"/>
    </w:rPr>
  </w:style>
  <w:style w:type="paragraph" w:styleId="Heading3">
    <w:name w:val="heading 3"/>
    <w:basedOn w:val="Normal"/>
    <w:next w:val="Normal"/>
    <w:link w:val="Heading3Char"/>
    <w:uiPriority w:val="2"/>
    <w:qFormat/>
    <w:rsid w:val="00F00C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44E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F00CEE"/>
    <w:pPr>
      <w:keepNext/>
      <w:keepLines/>
      <w:spacing w:before="40"/>
      <w:outlineLvl w:val="3"/>
    </w:pPr>
    <w:rPr>
      <w:rFonts w:eastAsiaTheme="majorEastAsia" w:cstheme="majorBidi"/>
      <w:i/>
      <w:iCs/>
      <w:color w:val="24344E" w:themeColor="accen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A45BDD"/>
    <w:pPr>
      <w:keepNext/>
      <w:keepLines/>
      <w:ind w:right="284"/>
      <w:outlineLvl w:val="4"/>
    </w:pPr>
    <w:rPr>
      <w:rFonts w:eastAsiaTheme="majorEastAsia" w:cstheme="majorBidi"/>
      <w:b/>
      <w:i/>
      <w:color w:val="24344E" w:themeColor="accent1"/>
      <w:sz w:val="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5276A8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5276A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CEE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527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537DAC"/>
    <w:rPr>
      <w:rFonts w:asciiTheme="majorHAnsi" w:eastAsiaTheme="majorEastAsia" w:hAnsiTheme="majorHAnsi" w:cstheme="majorBidi"/>
      <w:color w:val="24344E" w:themeColor="accent1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sid w:val="00537DAC"/>
    <w:rPr>
      <w:rFonts w:asciiTheme="majorHAnsi" w:eastAsiaTheme="majorEastAsia" w:hAnsiTheme="majorHAnsi" w:cstheme="majorBidi"/>
      <w:color w:val="EED0C6" w:themeColor="accent3"/>
      <w:sz w:val="36"/>
    </w:rPr>
  </w:style>
  <w:style w:type="character" w:customStyle="1" w:styleId="Heading3Char">
    <w:name w:val="Heading 3 Char"/>
    <w:basedOn w:val="DefaultParagraphFont"/>
    <w:link w:val="Heading3"/>
    <w:uiPriority w:val="2"/>
    <w:rsid w:val="00F00CEE"/>
    <w:rPr>
      <w:rFonts w:asciiTheme="majorHAnsi" w:eastAsiaTheme="majorEastAsia" w:hAnsiTheme="majorHAnsi" w:cstheme="majorBidi"/>
      <w:color w:val="24344E" w:themeColor="accent1"/>
      <w:sz w:val="36"/>
    </w:rPr>
  </w:style>
  <w:style w:type="paragraph" w:customStyle="1" w:styleId="Text">
    <w:name w:val="Text"/>
    <w:basedOn w:val="Normal"/>
    <w:uiPriority w:val="5"/>
    <w:qFormat/>
    <w:rsid w:val="00F00CEE"/>
    <w:rPr>
      <w:i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3"/>
    <w:rsid w:val="00F00CEE"/>
    <w:rPr>
      <w:rFonts w:eastAsiaTheme="majorEastAsia" w:cstheme="majorBidi"/>
      <w:i/>
      <w:iCs/>
      <w:color w:val="24344E" w:themeColor="accent1"/>
      <w:sz w:val="32"/>
    </w:rPr>
  </w:style>
  <w:style w:type="paragraph" w:styleId="Header">
    <w:name w:val="header"/>
    <w:basedOn w:val="Normal"/>
    <w:link w:val="HeaderChar"/>
    <w:uiPriority w:val="99"/>
    <w:semiHidden/>
    <w:rsid w:val="000627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0CEE"/>
  </w:style>
  <w:style w:type="paragraph" w:styleId="Footer">
    <w:name w:val="footer"/>
    <w:basedOn w:val="Normal"/>
    <w:link w:val="FooterChar"/>
    <w:uiPriority w:val="99"/>
    <w:semiHidden/>
    <w:rsid w:val="0006271E"/>
    <w:pPr>
      <w:tabs>
        <w:tab w:val="center" w:pos="4680"/>
        <w:tab w:val="right" w:pos="9360"/>
      </w:tabs>
      <w:jc w:val="right"/>
    </w:pPr>
    <w:rPr>
      <w:rFonts w:ascii="Rockwell" w:hAnsi="Rockwell"/>
      <w:color w:val="000000" w:themeColor="text1"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F00CEE"/>
    <w:rPr>
      <w:rFonts w:ascii="Rockwell" w:hAnsi="Rockwell"/>
      <w:color w:val="000000" w:themeColor="text1"/>
      <w:sz w:val="20"/>
    </w:rPr>
  </w:style>
  <w:style w:type="character" w:styleId="PageNumber">
    <w:name w:val="page number"/>
    <w:basedOn w:val="DefaultParagraphFont"/>
    <w:uiPriority w:val="99"/>
    <w:semiHidden/>
    <w:rsid w:val="0006271E"/>
  </w:style>
  <w:style w:type="character" w:customStyle="1" w:styleId="Heading5Char">
    <w:name w:val="Heading 5 Char"/>
    <w:basedOn w:val="DefaultParagraphFont"/>
    <w:link w:val="Heading5"/>
    <w:uiPriority w:val="4"/>
    <w:rsid w:val="00A45BDD"/>
    <w:rPr>
      <w:rFonts w:eastAsiaTheme="majorEastAsia" w:cstheme="majorBidi"/>
      <w:b/>
      <w:i/>
      <w:color w:val="24344E" w:themeColor="accent1"/>
      <w:sz w:val="68"/>
    </w:rPr>
  </w:style>
  <w:style w:type="paragraph" w:styleId="Quote">
    <w:name w:val="Quote"/>
    <w:basedOn w:val="Normal"/>
    <w:next w:val="Normal"/>
    <w:link w:val="QuoteChar"/>
    <w:uiPriority w:val="6"/>
    <w:qFormat/>
    <w:rsid w:val="00F00CEE"/>
    <w:pPr>
      <w:spacing w:before="480" w:after="480"/>
      <w:ind w:left="1134" w:right="1134"/>
      <w:jc w:val="center"/>
    </w:pPr>
    <w:rPr>
      <w:rFonts w:asciiTheme="majorHAnsi" w:hAnsiTheme="majorHAnsi"/>
      <w:i/>
      <w:iCs/>
      <w:color w:val="24344E" w:themeColor="accent1"/>
      <w:sz w:val="80"/>
    </w:rPr>
  </w:style>
  <w:style w:type="character" w:customStyle="1" w:styleId="QuoteChar">
    <w:name w:val="Quote Char"/>
    <w:basedOn w:val="DefaultParagraphFont"/>
    <w:link w:val="Quote"/>
    <w:uiPriority w:val="6"/>
    <w:rsid w:val="00F00CEE"/>
    <w:rPr>
      <w:rFonts w:asciiTheme="majorHAnsi" w:hAnsiTheme="majorHAnsi"/>
      <w:i/>
      <w:iCs/>
      <w:color w:val="24344E" w:themeColor="accent1"/>
      <w:sz w:val="80"/>
    </w:rPr>
  </w:style>
  <w:style w:type="character" w:styleId="PlaceholderText">
    <w:name w:val="Placeholder Text"/>
    <w:basedOn w:val="DefaultParagraphFont"/>
    <w:uiPriority w:val="99"/>
    <w:semiHidden/>
    <w:rsid w:val="00F00CEE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37DAC"/>
    <w:pPr>
      <w:jc w:val="center"/>
    </w:pPr>
    <w:rPr>
      <w:rFonts w:asciiTheme="majorHAnsi" w:eastAsiaTheme="majorEastAsia" w:hAnsiTheme="majorHAnsi" w:cstheme="majorBidi"/>
      <w:color w:val="24344E" w:themeColor="accent1"/>
      <w:sz w:val="80"/>
    </w:rPr>
  </w:style>
  <w:style w:type="character" w:customStyle="1" w:styleId="TitleChar">
    <w:name w:val="Title Char"/>
    <w:basedOn w:val="DefaultParagraphFont"/>
    <w:link w:val="Title"/>
    <w:uiPriority w:val="10"/>
    <w:rsid w:val="00537DAC"/>
    <w:rPr>
      <w:rFonts w:asciiTheme="majorHAnsi" w:eastAsiaTheme="majorEastAsia" w:hAnsiTheme="majorHAnsi" w:cstheme="majorBidi"/>
      <w:color w:val="24344E" w:themeColor="accent1"/>
      <w:sz w:val="80"/>
    </w:rPr>
  </w:style>
  <w:style w:type="paragraph" w:customStyle="1" w:styleId="IntroductionText">
    <w:name w:val="Introduction Text"/>
    <w:basedOn w:val="Heading4"/>
    <w:uiPriority w:val="7"/>
    <w:qFormat/>
    <w:rsid w:val="00537DAC"/>
  </w:style>
  <w:style w:type="paragraph" w:styleId="Subtitle">
    <w:name w:val="Subtitle"/>
    <w:basedOn w:val="Normal"/>
    <w:next w:val="Normal"/>
    <w:link w:val="SubtitleChar"/>
    <w:uiPriority w:val="11"/>
    <w:qFormat/>
    <w:rsid w:val="00537DAC"/>
    <w:rPr>
      <w:i/>
      <w:sz w:val="42"/>
    </w:rPr>
  </w:style>
  <w:style w:type="character" w:customStyle="1" w:styleId="SubtitleChar">
    <w:name w:val="Subtitle Char"/>
    <w:basedOn w:val="DefaultParagraphFont"/>
    <w:link w:val="Subtitle"/>
    <w:uiPriority w:val="11"/>
    <w:rsid w:val="00537DAC"/>
    <w:rPr>
      <w:i/>
      <w:sz w:val="42"/>
    </w:rPr>
  </w:style>
  <w:style w:type="paragraph" w:styleId="ListParagraph">
    <w:name w:val="List Paragraph"/>
    <w:basedOn w:val="Normal"/>
    <w:uiPriority w:val="34"/>
    <w:qFormat/>
    <w:rsid w:val="00150329"/>
    <w:pPr>
      <w:spacing w:after="160" w:line="256" w:lineRule="auto"/>
      <w:ind w:left="720"/>
      <w:contextualSpacing/>
    </w:pPr>
    <w:rPr>
      <w:sz w:val="22"/>
      <w:szCs w:val="22"/>
    </w:rPr>
  </w:style>
  <w:style w:type="character" w:customStyle="1" w:styleId="mjxp-mi">
    <w:name w:val="mjxp-mi"/>
    <w:basedOn w:val="DefaultParagraphFont"/>
    <w:rsid w:val="00575622"/>
  </w:style>
  <w:style w:type="character" w:customStyle="1" w:styleId="mjxp-mn">
    <w:name w:val="mjxp-mn"/>
    <w:basedOn w:val="DefaultParagraphFont"/>
    <w:rsid w:val="00575622"/>
  </w:style>
  <w:style w:type="character" w:customStyle="1" w:styleId="mjxp-mo">
    <w:name w:val="mjxp-mo"/>
    <w:basedOn w:val="DefaultParagraphFont"/>
    <w:rsid w:val="00575622"/>
  </w:style>
  <w:style w:type="character" w:customStyle="1" w:styleId="mjxp-right">
    <w:name w:val="mjxp-right"/>
    <w:basedOn w:val="DefaultParagraphFont"/>
    <w:rsid w:val="00575622"/>
  </w:style>
  <w:style w:type="paragraph" w:styleId="NormalWeb">
    <w:name w:val="Normal (Web)"/>
    <w:basedOn w:val="Normal"/>
    <w:uiPriority w:val="99"/>
    <w:semiHidden/>
    <w:unhideWhenUsed/>
    <w:rsid w:val="00B319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DefaultParagraphFont"/>
    <w:uiPriority w:val="99"/>
    <w:rPr>
      <w:rFonts w:ascii="TimesNewRomanPSMT" w:hAnsi="TimesNewRomanPSM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tc\AppData\Roaming\Microsoft\Templates\Classic%20student%20report.dotx" TargetMode="External"/></Relationships>
</file>

<file path=word/theme/theme1.xml><?xml version="1.0" encoding="utf-8"?>
<a:theme xmlns:a="http://schemas.openxmlformats.org/drawingml/2006/main" name="CSR">
  <a:themeElements>
    <a:clrScheme name="C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4344E"/>
      </a:accent1>
      <a:accent2>
        <a:srgbClr val="DEECEC"/>
      </a:accent2>
      <a:accent3>
        <a:srgbClr val="EED0C6"/>
      </a:accent3>
      <a:accent4>
        <a:srgbClr val="EE6B69"/>
      </a:accent4>
      <a:accent5>
        <a:srgbClr val="E2A1A1"/>
      </a:accent5>
      <a:accent6>
        <a:srgbClr val="EFC5C5"/>
      </a:accent6>
      <a:hlink>
        <a:srgbClr val="0000FF"/>
      </a:hlink>
      <a:folHlink>
        <a:srgbClr val="FF00FF"/>
      </a:folHlink>
    </a:clrScheme>
    <a:fontScheme name="Rockwell - Georgia">
      <a:majorFont>
        <a:latin typeface="Rockwell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DE96D119-E5AC-D14F-93E7-58C331D3EE59}" vid="{D914C8BE-7F8A-A14E-904C-51198F26D08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E6E14A6-9BF9-4BA9-A90A-5D24EDD49C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C1FA21-0704-45B8-A2C2-B71E5CB0EF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3E1B92-02B3-4FC3-8DE4-FAE462CE31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 report</Template>
  <TotalTime>0</TotalTime>
  <Pages>21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2022-03-02T11:04:00Z</dcterms:created>
  <dcterms:modified xsi:type="dcterms:W3CDTF">2022-05-19T08:31:00Z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